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-1168017625"/>
        <w:docPartObj>
          <w:docPartGallery w:val="Cover Pages"/>
          <w:docPartUnique/>
        </w:docPartObj>
      </w:sdtPr>
      <w:sdtEndPr>
        <w:rPr>
          <w:rFonts w:ascii="맑은 고딕" w:eastAsia="맑은 고딕" w:hAnsi="맑은 고딕" w:cs="Times New Roman"/>
          <w:b/>
          <w:szCs w:val="48"/>
        </w:rPr>
      </w:sdtEndPr>
      <w:sdtContent>
        <w:p w:rsidR="00BF050A" w:rsidRPr="00E257FE" w:rsidRDefault="00BF050A" w:rsidP="00BF050A">
          <w:pPr>
            <w:pStyle w:val="ae"/>
            <w:jc w:val="center"/>
            <w:rPr>
              <w:rFonts w:asciiTheme="majorHAnsi" w:eastAsiaTheme="majorEastAsia" w:hAnsiTheme="majorHAnsi" w:cstheme="majorBidi"/>
              <w:b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112" behindDoc="0" locked="0" layoutInCell="0" allowOverlap="1" wp14:anchorId="0C67AB6A" wp14:editId="0027BF0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42" name="사각형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45F8E765" id="사각형 2" o:spid="_x0000_s1026" style="position:absolute;left:0;text-align:left;margin-left:0;margin-top:0;width:642.6pt;height:64.4pt;z-index:25167411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" o:allowincell="f" fillcolor="#4bacc6 [3208]" strokecolor="#4f81bd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184" behindDoc="0" locked="0" layoutInCell="0" allowOverlap="1" wp14:anchorId="0FD827E4" wp14:editId="727F2015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44" name="사각형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310FBBC2" id="사각형 5" o:spid="_x0000_s1026" style="position:absolute;left:0;text-align:left;margin-left:0;margin-top:0;width:7.15pt;height:831.2pt;z-index:251677184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0" allowOverlap="1" wp14:anchorId="11FEAE10" wp14:editId="72685F2C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9" name="사각형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5B804B58" id="사각형 4" o:spid="_x0000_s1026" style="position:absolute;left:0;text-align:left;margin-left:0;margin-top:0;width:7.15pt;height:831.2pt;z-index:251676160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136" behindDoc="0" locked="0" layoutInCell="0" allowOverlap="1" wp14:anchorId="29180024" wp14:editId="18CA20F3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0" b="0"/>
                    <wp:wrapNone/>
                    <wp:docPr id="45" name="사각형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5AED1CF9" id="사각형 3" o:spid="_x0000_s1026" style="position:absolute;left:0;text-align:left;margin-left:0;margin-top:0;width:642.6pt;height:64.8pt;z-index:251675136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" o:allowincell="f" fillcolor="#4bacc6 [3208]" strokecolor="#4f81bd [3204]">
                    <w10:wrap anchorx="page" anchory="margin"/>
                  </v:rect>
                </w:pict>
              </mc:Fallback>
            </mc:AlternateContent>
          </w:r>
          <w:sdt>
            <w:sdtPr>
              <w:rPr>
                <w:rFonts w:asciiTheme="majorHAnsi" w:eastAsiaTheme="majorEastAsia" w:hAnsiTheme="majorHAnsi" w:cstheme="majorBidi" w:hint="eastAsia"/>
                <w:b/>
                <w:sz w:val="72"/>
                <w:szCs w:val="72"/>
              </w:rPr>
              <w:alias w:val="제목"/>
              <w:id w:val="1470007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9B75A6" w:rsidRPr="00E257FE">
                <w:rPr>
                  <w:rFonts w:asciiTheme="majorHAnsi" w:eastAsiaTheme="majorEastAsia" w:hAnsiTheme="majorHAnsi" w:cstheme="majorBidi" w:hint="eastAsia"/>
                  <w:b/>
                  <w:sz w:val="72"/>
                  <w:szCs w:val="72"/>
                </w:rPr>
                <w:t>웹 프로그래밍 결과보고서</w:t>
              </w:r>
            </w:sdtContent>
          </w:sdt>
        </w:p>
        <w:p w:rsidR="00E257FE" w:rsidRDefault="00E257FE" w:rsidP="00BF050A">
          <w:pPr>
            <w:pStyle w:val="ae"/>
            <w:jc w:val="center"/>
            <w:rPr>
              <w:rFonts w:asciiTheme="majorHAnsi" w:eastAsiaTheme="majorEastAsia" w:hAnsiTheme="majorHAnsi" w:cstheme="majorBidi"/>
              <w:sz w:val="40"/>
              <w:szCs w:val="72"/>
            </w:rPr>
          </w:pPr>
          <w:r>
            <w:t> </w:t>
          </w:r>
        </w:p>
        <w:p w:rsidR="00E257FE" w:rsidRPr="00E257FE" w:rsidRDefault="00E257FE" w:rsidP="00BF050A">
          <w:pPr>
            <w:pStyle w:val="ae"/>
            <w:jc w:val="center"/>
            <w:rPr>
              <w:rFonts w:asciiTheme="majorHAnsi" w:eastAsiaTheme="majorEastAsia" w:hAnsiTheme="majorHAnsi" w:cstheme="majorBidi"/>
              <w:sz w:val="40"/>
              <w:szCs w:val="72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b/>
              <w:sz w:val="44"/>
              <w:szCs w:val="36"/>
            </w:rPr>
            <w:alias w:val="부제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0C3D60" w:rsidRPr="00BF050A" w:rsidRDefault="009B75A6" w:rsidP="00BF050A">
              <w:pPr>
                <w:pStyle w:val="ae"/>
                <w:jc w:val="cent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E257FE">
                <w:rPr>
                  <w:rFonts w:asciiTheme="majorHAnsi" w:eastAsiaTheme="majorEastAsia" w:hAnsiTheme="majorHAnsi" w:cstheme="majorBidi" w:hint="eastAsia"/>
                  <w:b/>
                  <w:sz w:val="44"/>
                  <w:szCs w:val="36"/>
                </w:rPr>
                <w:t xml:space="preserve">한국형 </w:t>
              </w:r>
              <w:proofErr w:type="spellStart"/>
              <w:r w:rsidRPr="00E257FE">
                <w:rPr>
                  <w:rFonts w:asciiTheme="majorHAnsi" w:eastAsiaTheme="majorEastAsia" w:hAnsiTheme="majorHAnsi" w:cstheme="majorBidi" w:hint="eastAsia"/>
                  <w:b/>
                  <w:sz w:val="44"/>
                  <w:szCs w:val="36"/>
                </w:rPr>
                <w:t>크라우드</w:t>
              </w:r>
              <w:proofErr w:type="spellEnd"/>
              <w:r w:rsidRPr="00E257FE">
                <w:rPr>
                  <w:rFonts w:asciiTheme="majorHAnsi" w:eastAsiaTheme="majorEastAsia" w:hAnsiTheme="majorHAnsi" w:cstheme="majorBidi" w:hint="eastAsia"/>
                  <w:b/>
                  <w:sz w:val="44"/>
                  <w:szCs w:val="36"/>
                </w:rPr>
                <w:t xml:space="preserve"> </w:t>
              </w:r>
              <w:proofErr w:type="spellStart"/>
              <w:r w:rsidRPr="00E257FE">
                <w:rPr>
                  <w:rFonts w:asciiTheme="majorHAnsi" w:eastAsiaTheme="majorEastAsia" w:hAnsiTheme="majorHAnsi" w:cstheme="majorBidi" w:hint="eastAsia"/>
                  <w:b/>
                  <w:sz w:val="44"/>
                  <w:szCs w:val="36"/>
                </w:rPr>
                <w:t>펀딩</w:t>
              </w:r>
              <w:proofErr w:type="spellEnd"/>
              <w:r w:rsidRPr="00E257FE">
                <w:rPr>
                  <w:rFonts w:asciiTheme="majorHAnsi" w:eastAsiaTheme="majorEastAsia" w:hAnsiTheme="majorHAnsi" w:cstheme="majorBidi" w:hint="eastAsia"/>
                  <w:b/>
                  <w:sz w:val="44"/>
                  <w:szCs w:val="36"/>
                </w:rPr>
                <w:t xml:space="preserve"> 사이트 개발</w:t>
              </w:r>
            </w:p>
          </w:sdtContent>
        </w:sdt>
      </w:sdtContent>
    </w:sdt>
    <w:p w:rsidR="00AD577D" w:rsidRPr="00AD577D" w:rsidRDefault="00AD577D" w:rsidP="00AD577D">
      <w:pPr>
        <w:jc w:val="center"/>
        <w:rPr>
          <w:b/>
          <w:sz w:val="36"/>
        </w:rPr>
      </w:pPr>
    </w:p>
    <w:p w:rsidR="000C3D60" w:rsidRDefault="000C3D60" w:rsidP="000C3D60"/>
    <w:p w:rsidR="000C3D60" w:rsidRDefault="000C3D60" w:rsidP="000C3D60"/>
    <w:p w:rsidR="000C3D60" w:rsidRDefault="000C3D60" w:rsidP="000C3D60"/>
    <w:p w:rsidR="00E257FE" w:rsidRDefault="00E257FE" w:rsidP="000C3D60"/>
    <w:p w:rsidR="000C3D60" w:rsidRDefault="000C3D60" w:rsidP="000C3D60"/>
    <w:p w:rsidR="000C3D60" w:rsidRDefault="00EF1BAE" w:rsidP="00EF1BAE">
      <w:pPr>
        <w:jc w:val="center"/>
      </w:pPr>
      <w:r>
        <w:rPr>
          <w:rFonts w:hint="eastAsia"/>
          <w:b/>
          <w:sz w:val="36"/>
        </w:rPr>
        <w:t>보고서</w:t>
      </w:r>
      <w:r w:rsidRPr="00AD577D">
        <w:rPr>
          <w:rFonts w:hint="eastAsia"/>
          <w:b/>
          <w:sz w:val="36"/>
        </w:rPr>
        <w:t xml:space="preserve"> 작성 참여자 리스트</w:t>
      </w:r>
    </w:p>
    <w:p w:rsidR="000C3D60" w:rsidRPr="00EF1BAE" w:rsidRDefault="000C3D60" w:rsidP="000C3D60"/>
    <w:tbl>
      <w:tblPr>
        <w:tblpPr w:leftFromText="142" w:rightFromText="142" w:vertAnchor="text" w:horzAnchor="margin" w:tblpXSpec="center" w:tblpY="52"/>
        <w:tblW w:w="662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48"/>
        <w:gridCol w:w="2023"/>
        <w:gridCol w:w="1778"/>
        <w:gridCol w:w="1778"/>
      </w:tblGrid>
      <w:tr w:rsidR="00EF1BAE" w:rsidRPr="00096D73" w:rsidTr="00EF1BAE">
        <w:trPr>
          <w:trHeight w:val="273"/>
        </w:trPr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BAE" w:rsidRPr="00096D73" w:rsidRDefault="00EF1BAE" w:rsidP="00EF1BAE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kern w:val="0"/>
                <w:szCs w:val="22"/>
              </w:rPr>
            </w:pPr>
            <w:r w:rsidRPr="00096D73"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>순번</w:t>
            </w:r>
          </w:p>
        </w:tc>
        <w:tc>
          <w:tcPr>
            <w:tcW w:w="20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BAE" w:rsidRPr="00096D73" w:rsidRDefault="00DC3A17" w:rsidP="00EF1BAE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kern w:val="0"/>
                <w:szCs w:val="22"/>
              </w:rPr>
            </w:pPr>
            <w:r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>팀</w:t>
            </w:r>
            <w:r w:rsidR="00EF1BAE" w:rsidRPr="00096D73"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 xml:space="preserve">    </w:t>
            </w:r>
            <w:r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>명</w:t>
            </w:r>
          </w:p>
        </w:tc>
        <w:tc>
          <w:tcPr>
            <w:tcW w:w="1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BAE" w:rsidRPr="00096D73" w:rsidRDefault="0038491C" w:rsidP="00EF1BAE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kern w:val="0"/>
                <w:szCs w:val="22"/>
              </w:rPr>
            </w:pPr>
            <w:r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>역</w:t>
            </w:r>
            <w:r w:rsidR="00EF1BAE" w:rsidRPr="00096D73"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 xml:space="preserve">   </w:t>
            </w:r>
            <w:r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>활</w:t>
            </w:r>
          </w:p>
        </w:tc>
        <w:tc>
          <w:tcPr>
            <w:tcW w:w="1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BAE" w:rsidRPr="00096D73" w:rsidRDefault="00EF1BAE" w:rsidP="00EF1BAE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kern w:val="0"/>
                <w:szCs w:val="22"/>
              </w:rPr>
            </w:pPr>
            <w:r w:rsidRPr="00096D73"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>성    명</w:t>
            </w:r>
          </w:p>
        </w:tc>
      </w:tr>
      <w:tr w:rsidR="00DC3A17" w:rsidRPr="00096D73" w:rsidTr="00731DFC">
        <w:trPr>
          <w:trHeight w:val="273"/>
        </w:trPr>
        <w:tc>
          <w:tcPr>
            <w:tcW w:w="1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3A17" w:rsidRPr="00096D73" w:rsidRDefault="00DC3A17" w:rsidP="00AF5CDC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kern w:val="0"/>
                <w:szCs w:val="22"/>
              </w:rPr>
            </w:pPr>
            <w:r w:rsidRPr="00096D73"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>1</w:t>
            </w:r>
          </w:p>
        </w:tc>
        <w:tc>
          <w:tcPr>
            <w:tcW w:w="202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3A17" w:rsidRPr="00096D73" w:rsidRDefault="00DC3A17" w:rsidP="00DC3A17">
            <w:pPr>
              <w:jc w:val="center"/>
              <w:rPr>
                <w:rFonts w:asciiTheme="minorEastAsia" w:eastAsiaTheme="minorEastAsia" w:hAnsiTheme="minorEastAsia" w:cs="굴림"/>
                <w:kern w:val="0"/>
                <w:szCs w:val="22"/>
              </w:rPr>
            </w:pPr>
            <w:proofErr w:type="spellStart"/>
            <w:r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>Ujin</w:t>
            </w:r>
            <w:proofErr w:type="spellEnd"/>
            <w:r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 xml:space="preserve"> &amp; </w:t>
            </w:r>
            <w:proofErr w:type="spellStart"/>
            <w:r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>Glvil</w:t>
            </w:r>
            <w:proofErr w:type="spellEnd"/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3A17" w:rsidRPr="00096D73" w:rsidRDefault="00DC3A17" w:rsidP="00AF5CDC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kern w:val="0"/>
                <w:szCs w:val="22"/>
              </w:rPr>
            </w:pPr>
            <w:r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>팀장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3A17" w:rsidRPr="00096D73" w:rsidRDefault="00DC3A17" w:rsidP="00AF5CDC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kern w:val="0"/>
                <w:szCs w:val="22"/>
              </w:rPr>
            </w:pPr>
            <w:r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>이동현</w:t>
            </w:r>
          </w:p>
        </w:tc>
      </w:tr>
      <w:tr w:rsidR="00DC3A17" w:rsidRPr="00096D73" w:rsidTr="00731DFC">
        <w:trPr>
          <w:trHeight w:val="273"/>
        </w:trPr>
        <w:tc>
          <w:tcPr>
            <w:tcW w:w="1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3A17" w:rsidRPr="00096D73" w:rsidRDefault="00DC3A17" w:rsidP="00AF5CDC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kern w:val="0"/>
                <w:szCs w:val="22"/>
              </w:rPr>
            </w:pPr>
            <w:r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>2</w:t>
            </w:r>
          </w:p>
        </w:tc>
        <w:tc>
          <w:tcPr>
            <w:tcW w:w="202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3A17" w:rsidRPr="00096D73" w:rsidRDefault="00DC3A17" w:rsidP="009B75A6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kern w:val="0"/>
                <w:szCs w:val="22"/>
              </w:rPr>
            </w:pP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3A17" w:rsidRPr="00096D73" w:rsidRDefault="00DC3A17" w:rsidP="009B75A6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kern w:val="0"/>
                <w:szCs w:val="22"/>
              </w:rPr>
            </w:pPr>
            <w:r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>팀원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3A17" w:rsidRPr="00096D73" w:rsidRDefault="00DC3A17" w:rsidP="009B75A6">
            <w:pPr>
              <w:widowControl/>
              <w:wordWrap/>
              <w:autoSpaceDE/>
              <w:autoSpaceDN/>
              <w:jc w:val="center"/>
              <w:rPr>
                <w:rFonts w:asciiTheme="minorEastAsia" w:eastAsiaTheme="minorEastAsia" w:hAnsiTheme="minorEastAsia" w:cs="굴림"/>
                <w:kern w:val="0"/>
                <w:szCs w:val="22"/>
              </w:rPr>
            </w:pPr>
            <w:r>
              <w:rPr>
                <w:rFonts w:asciiTheme="minorEastAsia" w:eastAsiaTheme="minorEastAsia" w:hAnsiTheme="minorEastAsia" w:cs="굴림" w:hint="eastAsia"/>
                <w:kern w:val="0"/>
                <w:szCs w:val="22"/>
              </w:rPr>
              <w:t>임종식</w:t>
            </w:r>
          </w:p>
        </w:tc>
      </w:tr>
    </w:tbl>
    <w:p w:rsidR="000C3D60" w:rsidRDefault="000C3D60" w:rsidP="000C3D60"/>
    <w:p w:rsidR="000C3D60" w:rsidRDefault="000C3D60" w:rsidP="000C3D60"/>
    <w:p w:rsidR="000C3D60" w:rsidRDefault="000C3D60" w:rsidP="000C3D60"/>
    <w:p w:rsidR="000C3D60" w:rsidRDefault="000C3D60" w:rsidP="000C3D60"/>
    <w:p w:rsidR="000C3D60" w:rsidRPr="00652E8D" w:rsidRDefault="00AF5CDC" w:rsidP="00F4736B">
      <w:pPr>
        <w:jc w:val="center"/>
        <w:rPr>
          <w:b/>
          <w:sz w:val="72"/>
        </w:rPr>
      </w:pPr>
      <w:r>
        <w:rPr>
          <w:noProof/>
        </w:rPr>
        <w:drawing>
          <wp:inline distT="0" distB="0" distL="0" distR="0" wp14:anchorId="7CE84622" wp14:editId="75D77C5C">
            <wp:extent cx="2219325" cy="581822"/>
            <wp:effectExtent l="0" t="0" r="0" b="889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동서대학교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0" cy="5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8C" w:rsidRPr="000C3D60" w:rsidRDefault="00C907C7" w:rsidP="00341501">
      <w:pPr>
        <w:jc w:val="center"/>
        <w:rPr>
          <w:rStyle w:val="HYM16pt"/>
          <w:rFonts w:ascii="바탕" w:hAnsi="Times New Roman"/>
          <w:b w:val="0"/>
          <w:sz w:val="20"/>
        </w:rPr>
      </w:pPr>
      <w:r>
        <w:br w:type="page"/>
      </w:r>
      <w:r w:rsidR="00B6098C" w:rsidRPr="000C3D60">
        <w:rPr>
          <w:rStyle w:val="HYM16pt"/>
          <w:rFonts w:hint="eastAsia"/>
        </w:rPr>
        <w:lastRenderedPageBreak/>
        <w:t>개정</w:t>
      </w:r>
      <w:r w:rsidR="00B6098C" w:rsidRPr="000C3D60">
        <w:rPr>
          <w:rStyle w:val="HYM16pt"/>
          <w:rFonts w:hint="eastAsia"/>
        </w:rPr>
        <w:t xml:space="preserve"> </w:t>
      </w:r>
      <w:r w:rsidR="00B6098C" w:rsidRPr="000C3D60">
        <w:rPr>
          <w:rStyle w:val="HYM16pt"/>
          <w:rFonts w:hint="eastAsia"/>
        </w:rPr>
        <w:t>이력</w:t>
      </w:r>
    </w:p>
    <w:p w:rsidR="004358E4" w:rsidRPr="004358E4" w:rsidRDefault="004358E4" w:rsidP="00C907C7">
      <w:pPr>
        <w:rPr>
          <w:rFonts w:ascii="HY헤드라인M" w:eastAsia="HY헤드라인M"/>
          <w:szCs w:val="20"/>
        </w:rPr>
      </w:pPr>
    </w:p>
    <w:tbl>
      <w:tblPr>
        <w:tblW w:w="0" w:type="auto"/>
        <w:tblBorders>
          <w:top w:val="single" w:sz="12" w:space="0" w:color="000000"/>
          <w:bottom w:val="single" w:sz="12" w:space="0" w:color="000000"/>
          <w:insideH w:val="single" w:sz="6" w:space="0" w:color="000000"/>
        </w:tblBorders>
        <w:tblLook w:val="0000" w:firstRow="0" w:lastRow="0" w:firstColumn="0" w:lastColumn="0" w:noHBand="0" w:noVBand="0"/>
      </w:tblPr>
      <w:tblGrid>
        <w:gridCol w:w="1450"/>
        <w:gridCol w:w="1169"/>
        <w:gridCol w:w="3600"/>
        <w:gridCol w:w="1440"/>
        <w:gridCol w:w="1043"/>
      </w:tblGrid>
      <w:tr w:rsidR="009E1759" w:rsidRPr="00F33D80">
        <w:tc>
          <w:tcPr>
            <w:tcW w:w="1450" w:type="dxa"/>
            <w:shd w:val="clear" w:color="auto" w:fill="92D050"/>
          </w:tcPr>
          <w:p w:rsidR="00B6098C" w:rsidRPr="00F33D80" w:rsidRDefault="00B6098C" w:rsidP="00CC6670">
            <w:pPr>
              <w:jc w:val="center"/>
              <w:rPr>
                <w:rFonts w:asciiTheme="minorHAnsi" w:eastAsiaTheme="minorHAnsi" w:hAnsiTheme="minorHAnsi" w:cstheme="minorHAnsi"/>
                <w:b/>
                <w:bCs/>
              </w:rPr>
            </w:pPr>
            <w:r w:rsidRPr="00F33D80">
              <w:rPr>
                <w:rFonts w:asciiTheme="minorHAnsi" w:eastAsiaTheme="minorHAnsi" w:hAnsiTheme="minorHAnsi" w:cstheme="minorHAnsi" w:hint="eastAsia"/>
                <w:b/>
                <w:bCs/>
              </w:rPr>
              <w:t>개정일자</w:t>
            </w:r>
          </w:p>
        </w:tc>
        <w:tc>
          <w:tcPr>
            <w:tcW w:w="1169" w:type="dxa"/>
            <w:shd w:val="clear" w:color="auto" w:fill="92D050"/>
          </w:tcPr>
          <w:p w:rsidR="00B6098C" w:rsidRPr="00F33D80" w:rsidRDefault="00B6098C" w:rsidP="00CC6670">
            <w:pPr>
              <w:jc w:val="center"/>
              <w:rPr>
                <w:rFonts w:asciiTheme="minorHAnsi" w:eastAsiaTheme="minorHAnsi" w:hAnsiTheme="minorHAnsi" w:cstheme="minorHAnsi"/>
                <w:b/>
                <w:bCs/>
              </w:rPr>
            </w:pPr>
            <w:r w:rsidRPr="00F33D80">
              <w:rPr>
                <w:rFonts w:asciiTheme="minorHAnsi" w:eastAsiaTheme="minorHAnsi" w:hAnsiTheme="minorHAnsi" w:cstheme="minorHAnsi" w:hint="eastAsia"/>
                <w:b/>
                <w:bCs/>
              </w:rPr>
              <w:t>CR번호</w:t>
            </w:r>
          </w:p>
        </w:tc>
        <w:tc>
          <w:tcPr>
            <w:tcW w:w="3600" w:type="dxa"/>
            <w:shd w:val="clear" w:color="auto" w:fill="92D050"/>
          </w:tcPr>
          <w:p w:rsidR="00B6098C" w:rsidRPr="00F33D80" w:rsidRDefault="00B6098C" w:rsidP="00CC6670">
            <w:pPr>
              <w:jc w:val="center"/>
              <w:rPr>
                <w:rFonts w:asciiTheme="minorHAnsi" w:eastAsiaTheme="minorHAnsi" w:hAnsiTheme="minorHAnsi" w:cstheme="minorHAnsi"/>
                <w:b/>
                <w:bCs/>
              </w:rPr>
            </w:pPr>
            <w:r w:rsidRPr="00F33D80">
              <w:rPr>
                <w:rFonts w:asciiTheme="minorHAnsi" w:eastAsiaTheme="minorHAnsi" w:hAnsiTheme="minorHAnsi" w:cstheme="minorHAnsi" w:hint="eastAsia"/>
                <w:b/>
                <w:bCs/>
              </w:rPr>
              <w:t>개정 내역</w:t>
            </w:r>
          </w:p>
        </w:tc>
        <w:tc>
          <w:tcPr>
            <w:tcW w:w="1440" w:type="dxa"/>
            <w:shd w:val="clear" w:color="auto" w:fill="92D050"/>
          </w:tcPr>
          <w:p w:rsidR="00B6098C" w:rsidRPr="00F33D80" w:rsidRDefault="00B6098C" w:rsidP="00CC6670">
            <w:pPr>
              <w:jc w:val="center"/>
              <w:rPr>
                <w:rFonts w:asciiTheme="minorHAnsi" w:eastAsiaTheme="minorHAnsi" w:hAnsiTheme="minorHAnsi" w:cstheme="minorHAnsi"/>
                <w:b/>
                <w:bCs/>
              </w:rPr>
            </w:pPr>
            <w:r w:rsidRPr="00F33D80">
              <w:rPr>
                <w:rFonts w:asciiTheme="minorHAnsi" w:eastAsiaTheme="minorHAnsi" w:hAnsiTheme="minorHAnsi" w:cstheme="minorHAnsi" w:hint="eastAsia"/>
                <w:b/>
                <w:bCs/>
              </w:rPr>
              <w:t>작성자</w:t>
            </w:r>
          </w:p>
        </w:tc>
        <w:tc>
          <w:tcPr>
            <w:tcW w:w="1043" w:type="dxa"/>
            <w:shd w:val="clear" w:color="auto" w:fill="92D050"/>
          </w:tcPr>
          <w:p w:rsidR="00B6098C" w:rsidRPr="00F33D80" w:rsidRDefault="009B75A6" w:rsidP="00CC6670">
            <w:pPr>
              <w:jc w:val="center"/>
              <w:rPr>
                <w:rFonts w:asciiTheme="minorHAnsi" w:eastAsiaTheme="minorHAnsi" w:hAnsiTheme="minorHAnsi" w:cstheme="minorHAnsi"/>
                <w:b/>
                <w:bCs/>
              </w:rPr>
            </w:pPr>
            <w:r>
              <w:rPr>
                <w:rFonts w:asciiTheme="minorHAnsi" w:eastAsiaTheme="minorHAnsi" w:hAnsiTheme="minorHAnsi" w:cstheme="minorHAnsi" w:hint="eastAsia"/>
                <w:b/>
                <w:bCs/>
              </w:rPr>
              <w:t>비고</w:t>
            </w:r>
          </w:p>
        </w:tc>
      </w:tr>
      <w:tr w:rsidR="009E1759" w:rsidRPr="00F33D80">
        <w:tc>
          <w:tcPr>
            <w:tcW w:w="1450" w:type="dxa"/>
            <w:shd w:val="clear" w:color="auto" w:fill="auto"/>
          </w:tcPr>
          <w:p w:rsidR="00B6098C" w:rsidRPr="00F33D80" w:rsidRDefault="009B75A6" w:rsidP="006A6C50">
            <w:pPr>
              <w:jc w:val="center"/>
              <w:rPr>
                <w:rFonts w:asciiTheme="minorHAnsi" w:eastAsiaTheme="minorHAnsi" w:hAnsiTheme="minorHAnsi" w:cstheme="minorHAnsi"/>
              </w:rPr>
            </w:pPr>
            <w:r>
              <w:rPr>
                <w:rFonts w:asciiTheme="minorHAnsi" w:eastAsiaTheme="minorHAnsi" w:hAnsiTheme="minorHAnsi" w:cstheme="minorHAnsi" w:hint="eastAsia"/>
              </w:rPr>
              <w:t>2016-06</w:t>
            </w:r>
            <w:r w:rsidR="00B6098C" w:rsidRPr="00F33D80">
              <w:rPr>
                <w:rFonts w:asciiTheme="minorHAnsi" w:eastAsiaTheme="minorHAnsi" w:hAnsiTheme="minorHAnsi" w:cstheme="minorHAnsi" w:hint="eastAsia"/>
              </w:rPr>
              <w:t>-</w:t>
            </w:r>
            <w:r w:rsidR="001914E2">
              <w:rPr>
                <w:rFonts w:asciiTheme="minorHAnsi" w:eastAsiaTheme="minorHAnsi" w:hAnsiTheme="minorHAnsi" w:cstheme="minorHAnsi" w:hint="eastAsia"/>
              </w:rPr>
              <w:t>1</w:t>
            </w:r>
            <w:r>
              <w:rPr>
                <w:rFonts w:asciiTheme="minorHAnsi" w:eastAsiaTheme="minorHAnsi" w:hAnsiTheme="minorHAnsi" w:cstheme="minorHAnsi" w:hint="eastAsia"/>
              </w:rPr>
              <w:t>7</w:t>
            </w:r>
          </w:p>
        </w:tc>
        <w:tc>
          <w:tcPr>
            <w:tcW w:w="1169" w:type="dxa"/>
            <w:shd w:val="clear" w:color="auto" w:fill="auto"/>
          </w:tcPr>
          <w:p w:rsidR="00B6098C" w:rsidRPr="00F33D80" w:rsidRDefault="001914E2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  <w:r>
              <w:rPr>
                <w:rFonts w:asciiTheme="minorHAnsi" w:eastAsiaTheme="minorHAnsi" w:hAnsiTheme="minorHAnsi" w:cstheme="minorHAnsi" w:hint="eastAsia"/>
              </w:rPr>
              <w:t>1.0</w:t>
            </w:r>
          </w:p>
        </w:tc>
        <w:tc>
          <w:tcPr>
            <w:tcW w:w="3600" w:type="dxa"/>
            <w:shd w:val="clear" w:color="auto" w:fill="auto"/>
          </w:tcPr>
          <w:p w:rsidR="00B6098C" w:rsidRPr="00F33D80" w:rsidRDefault="001914E2" w:rsidP="00273724">
            <w:pPr>
              <w:rPr>
                <w:rFonts w:asciiTheme="minorHAnsi" w:eastAsiaTheme="minorHAnsi" w:hAnsiTheme="minorHAnsi" w:cstheme="minorHAnsi"/>
              </w:rPr>
            </w:pPr>
            <w:r>
              <w:rPr>
                <w:rFonts w:asciiTheme="minorHAnsi" w:eastAsiaTheme="minorHAnsi" w:hAnsiTheme="minorHAnsi" w:cstheme="minorHAnsi" w:hint="eastAsia"/>
              </w:rPr>
              <w:t>결과 보고서 작성</w:t>
            </w:r>
          </w:p>
        </w:tc>
        <w:tc>
          <w:tcPr>
            <w:tcW w:w="1440" w:type="dxa"/>
            <w:shd w:val="clear" w:color="auto" w:fill="auto"/>
          </w:tcPr>
          <w:p w:rsidR="00B6098C" w:rsidRPr="00F33D80" w:rsidRDefault="00236CCC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  <w:r w:rsidRPr="00E257FE">
              <w:rPr>
                <w:rFonts w:asciiTheme="minorHAnsi" w:eastAsiaTheme="minorHAnsi" w:hAnsiTheme="minorHAnsi" w:cstheme="minorHAnsi" w:hint="eastAsia"/>
                <w:sz w:val="18"/>
              </w:rPr>
              <w:t>이동현</w:t>
            </w:r>
            <w:proofErr w:type="gramStart"/>
            <w:r w:rsidR="00E257FE" w:rsidRPr="00E257FE">
              <w:rPr>
                <w:rFonts w:asciiTheme="minorHAnsi" w:eastAsiaTheme="minorHAnsi" w:hAnsiTheme="minorHAnsi" w:cstheme="minorHAnsi" w:hint="eastAsia"/>
                <w:sz w:val="18"/>
              </w:rPr>
              <w:t>,임종식</w:t>
            </w:r>
            <w:proofErr w:type="gramEnd"/>
          </w:p>
        </w:tc>
        <w:tc>
          <w:tcPr>
            <w:tcW w:w="1043" w:type="dxa"/>
            <w:shd w:val="clear" w:color="auto" w:fill="auto"/>
          </w:tcPr>
          <w:p w:rsidR="00B6098C" w:rsidRPr="00F33D80" w:rsidRDefault="00B6098C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</w:tr>
      <w:tr w:rsidR="009E1759" w:rsidRPr="00F33D80">
        <w:tc>
          <w:tcPr>
            <w:tcW w:w="1450" w:type="dxa"/>
            <w:shd w:val="clear" w:color="auto" w:fill="auto"/>
          </w:tcPr>
          <w:p w:rsidR="00B6098C" w:rsidRPr="00F33D80" w:rsidRDefault="00B6098C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169" w:type="dxa"/>
            <w:shd w:val="clear" w:color="auto" w:fill="auto"/>
          </w:tcPr>
          <w:p w:rsidR="00B6098C" w:rsidRPr="00F33D80" w:rsidRDefault="00B6098C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3600" w:type="dxa"/>
            <w:shd w:val="clear" w:color="auto" w:fill="auto"/>
          </w:tcPr>
          <w:p w:rsidR="00B6098C" w:rsidRPr="00F33D80" w:rsidRDefault="00B6098C" w:rsidP="004358E4">
            <w:pPr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440" w:type="dxa"/>
            <w:shd w:val="clear" w:color="auto" w:fill="auto"/>
          </w:tcPr>
          <w:p w:rsidR="00B6098C" w:rsidRPr="00F33D80" w:rsidRDefault="00B6098C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043" w:type="dxa"/>
            <w:shd w:val="clear" w:color="auto" w:fill="auto"/>
          </w:tcPr>
          <w:p w:rsidR="00B6098C" w:rsidRPr="00F33D80" w:rsidRDefault="00B6098C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</w:tr>
      <w:tr w:rsidR="005F6FFE" w:rsidRPr="00F33D80">
        <w:tc>
          <w:tcPr>
            <w:tcW w:w="1450" w:type="dxa"/>
            <w:shd w:val="clear" w:color="auto" w:fill="auto"/>
          </w:tcPr>
          <w:p w:rsidR="005F6FFE" w:rsidRPr="00F33D80" w:rsidRDefault="005F6FFE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169" w:type="dxa"/>
            <w:shd w:val="clear" w:color="auto" w:fill="auto"/>
          </w:tcPr>
          <w:p w:rsidR="005F6FFE" w:rsidRPr="00F33D80" w:rsidRDefault="005F6FFE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3600" w:type="dxa"/>
            <w:shd w:val="clear" w:color="auto" w:fill="auto"/>
          </w:tcPr>
          <w:p w:rsidR="005F6FFE" w:rsidRPr="00F33D80" w:rsidRDefault="005F6FFE" w:rsidP="00B62EE0">
            <w:pPr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440" w:type="dxa"/>
            <w:shd w:val="clear" w:color="auto" w:fill="auto"/>
          </w:tcPr>
          <w:p w:rsidR="005F6FFE" w:rsidRPr="00F33D80" w:rsidRDefault="005F6FFE" w:rsidP="00B62EE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043" w:type="dxa"/>
            <w:shd w:val="clear" w:color="auto" w:fill="auto"/>
          </w:tcPr>
          <w:p w:rsidR="005F6FFE" w:rsidRPr="00F33D80" w:rsidRDefault="005F6FFE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</w:tr>
      <w:tr w:rsidR="005F6FFE" w:rsidRPr="00F33D80">
        <w:tc>
          <w:tcPr>
            <w:tcW w:w="1450" w:type="dxa"/>
            <w:shd w:val="clear" w:color="auto" w:fill="auto"/>
          </w:tcPr>
          <w:p w:rsidR="005F6FFE" w:rsidRPr="00F33D80" w:rsidRDefault="005F6FFE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169" w:type="dxa"/>
            <w:shd w:val="clear" w:color="auto" w:fill="auto"/>
          </w:tcPr>
          <w:p w:rsidR="005F6FFE" w:rsidRPr="00F33D80" w:rsidRDefault="005F6FFE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3600" w:type="dxa"/>
            <w:shd w:val="clear" w:color="auto" w:fill="auto"/>
          </w:tcPr>
          <w:p w:rsidR="005F6FFE" w:rsidRPr="00F33D80" w:rsidRDefault="005F6FFE" w:rsidP="009E3226">
            <w:pPr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440" w:type="dxa"/>
            <w:shd w:val="clear" w:color="auto" w:fill="auto"/>
          </w:tcPr>
          <w:p w:rsidR="005F6FFE" w:rsidRPr="00F33D80" w:rsidRDefault="005F6FFE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043" w:type="dxa"/>
            <w:shd w:val="clear" w:color="auto" w:fill="auto"/>
          </w:tcPr>
          <w:p w:rsidR="005F6FFE" w:rsidRPr="00F33D80" w:rsidRDefault="005F6FFE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</w:tr>
      <w:tr w:rsidR="00297025" w:rsidRPr="00F33D80">
        <w:tc>
          <w:tcPr>
            <w:tcW w:w="1450" w:type="dxa"/>
            <w:shd w:val="clear" w:color="auto" w:fill="auto"/>
          </w:tcPr>
          <w:p w:rsidR="00297025" w:rsidRPr="00F33D80" w:rsidRDefault="00297025" w:rsidP="00DE4D5C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169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3600" w:type="dxa"/>
            <w:shd w:val="clear" w:color="auto" w:fill="auto"/>
          </w:tcPr>
          <w:p w:rsidR="00297025" w:rsidRPr="00F33D80" w:rsidRDefault="00297025" w:rsidP="004358E4">
            <w:pPr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44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043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</w:tr>
      <w:tr w:rsidR="00297025" w:rsidRPr="00F33D80">
        <w:tc>
          <w:tcPr>
            <w:tcW w:w="145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169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3600" w:type="dxa"/>
            <w:shd w:val="clear" w:color="auto" w:fill="auto"/>
          </w:tcPr>
          <w:p w:rsidR="00297025" w:rsidRPr="00F33D80" w:rsidRDefault="00297025" w:rsidP="004358E4">
            <w:pPr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44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043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</w:tr>
      <w:tr w:rsidR="00297025" w:rsidRPr="00F33D80">
        <w:tc>
          <w:tcPr>
            <w:tcW w:w="145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169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3600" w:type="dxa"/>
            <w:shd w:val="clear" w:color="auto" w:fill="auto"/>
          </w:tcPr>
          <w:p w:rsidR="00297025" w:rsidRPr="00F33D80" w:rsidRDefault="00297025" w:rsidP="004358E4">
            <w:pPr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44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043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</w:tr>
      <w:tr w:rsidR="00297025" w:rsidRPr="00F33D80">
        <w:tc>
          <w:tcPr>
            <w:tcW w:w="145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169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3600" w:type="dxa"/>
            <w:shd w:val="clear" w:color="auto" w:fill="auto"/>
          </w:tcPr>
          <w:p w:rsidR="00297025" w:rsidRPr="00F33D80" w:rsidRDefault="00297025" w:rsidP="004358E4">
            <w:pPr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44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043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</w:tr>
      <w:tr w:rsidR="00297025" w:rsidRPr="00F33D80">
        <w:tc>
          <w:tcPr>
            <w:tcW w:w="145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169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3600" w:type="dxa"/>
            <w:shd w:val="clear" w:color="auto" w:fill="auto"/>
          </w:tcPr>
          <w:p w:rsidR="00297025" w:rsidRPr="00F33D80" w:rsidRDefault="00297025" w:rsidP="004358E4">
            <w:pPr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44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043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</w:tr>
      <w:tr w:rsidR="00297025" w:rsidRPr="00F33D80">
        <w:tc>
          <w:tcPr>
            <w:tcW w:w="145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169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3600" w:type="dxa"/>
            <w:shd w:val="clear" w:color="auto" w:fill="auto"/>
          </w:tcPr>
          <w:p w:rsidR="00297025" w:rsidRPr="00F33D80" w:rsidRDefault="00297025" w:rsidP="004358E4">
            <w:pPr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44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043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</w:tr>
      <w:tr w:rsidR="00297025" w:rsidRPr="00F33D80">
        <w:tc>
          <w:tcPr>
            <w:tcW w:w="145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169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3600" w:type="dxa"/>
            <w:shd w:val="clear" w:color="auto" w:fill="auto"/>
          </w:tcPr>
          <w:p w:rsidR="00297025" w:rsidRPr="00F33D80" w:rsidRDefault="00297025" w:rsidP="004358E4">
            <w:pPr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44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043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</w:tr>
      <w:tr w:rsidR="00297025" w:rsidRPr="00F33D80">
        <w:tc>
          <w:tcPr>
            <w:tcW w:w="145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169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3600" w:type="dxa"/>
            <w:shd w:val="clear" w:color="auto" w:fill="auto"/>
          </w:tcPr>
          <w:p w:rsidR="00297025" w:rsidRPr="00F33D80" w:rsidRDefault="00297025" w:rsidP="004358E4">
            <w:pPr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44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043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</w:tr>
      <w:tr w:rsidR="00297025" w:rsidRPr="00F33D80">
        <w:tc>
          <w:tcPr>
            <w:tcW w:w="145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169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3600" w:type="dxa"/>
            <w:shd w:val="clear" w:color="auto" w:fill="auto"/>
          </w:tcPr>
          <w:p w:rsidR="00297025" w:rsidRPr="00F33D80" w:rsidRDefault="00297025" w:rsidP="004358E4">
            <w:pPr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44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043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</w:tr>
      <w:tr w:rsidR="00297025" w:rsidRPr="00F33D80">
        <w:tc>
          <w:tcPr>
            <w:tcW w:w="145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169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3600" w:type="dxa"/>
            <w:shd w:val="clear" w:color="auto" w:fill="auto"/>
          </w:tcPr>
          <w:p w:rsidR="00297025" w:rsidRPr="00F33D80" w:rsidRDefault="00297025" w:rsidP="004358E4">
            <w:pPr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440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  <w:tc>
          <w:tcPr>
            <w:tcW w:w="1043" w:type="dxa"/>
            <w:shd w:val="clear" w:color="auto" w:fill="auto"/>
          </w:tcPr>
          <w:p w:rsidR="00297025" w:rsidRPr="00F33D80" w:rsidRDefault="00297025" w:rsidP="00CC6670">
            <w:pPr>
              <w:jc w:val="center"/>
              <w:rPr>
                <w:rFonts w:asciiTheme="minorHAnsi" w:eastAsiaTheme="minorHAnsi" w:hAnsiTheme="minorHAnsi" w:cstheme="minorHAnsi"/>
              </w:rPr>
            </w:pPr>
          </w:p>
        </w:tc>
      </w:tr>
    </w:tbl>
    <w:p w:rsidR="009E7AE9" w:rsidRPr="00530DA0" w:rsidRDefault="00B6098C" w:rsidP="00530DA0">
      <w:pPr>
        <w:rPr>
          <w:rFonts w:ascii="HY헤드라인M" w:hAnsi="HY헤드라인M"/>
          <w:b/>
          <w:sz w:val="32"/>
        </w:rPr>
      </w:pPr>
      <w:r>
        <w:br w:type="page"/>
      </w:r>
      <w:r w:rsidR="004358E4" w:rsidRPr="000C3D60">
        <w:rPr>
          <w:rStyle w:val="HYM16pt"/>
          <w:rFonts w:hint="eastAsia"/>
        </w:rPr>
        <w:lastRenderedPageBreak/>
        <w:t>문서</w:t>
      </w:r>
      <w:r w:rsidR="004358E4" w:rsidRPr="000C3D60">
        <w:rPr>
          <w:rStyle w:val="HYM16pt"/>
          <w:rFonts w:hint="eastAsia"/>
        </w:rPr>
        <w:t xml:space="preserve"> </w:t>
      </w:r>
      <w:r w:rsidR="004358E4" w:rsidRPr="000C3D60">
        <w:rPr>
          <w:rStyle w:val="HYM16pt"/>
          <w:rFonts w:hint="eastAsia"/>
        </w:rPr>
        <w:t>목차</w:t>
      </w:r>
    </w:p>
    <w:p w:rsidR="00DC3A17" w:rsidRDefault="0084156A">
      <w:pPr>
        <w:pStyle w:val="10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"1-4" \h \z \u </w:instrText>
      </w:r>
      <w:r>
        <w:rPr>
          <w:b w:val="0"/>
          <w:bCs w:val="0"/>
          <w:caps w:val="0"/>
        </w:rPr>
        <w:fldChar w:fldCharType="separate"/>
      </w:r>
      <w:hyperlink w:anchor="_Toc453896122" w:history="1">
        <w:r w:rsidR="00DC3A17" w:rsidRPr="006C00FB">
          <w:rPr>
            <w:rStyle w:val="a8"/>
            <w:noProof/>
          </w:rPr>
          <w:t>1. 프로젝트 개요</w:t>
        </w:r>
        <w:r w:rsidR="00DC3A17">
          <w:rPr>
            <w:noProof/>
            <w:webHidden/>
          </w:rPr>
          <w:tab/>
        </w:r>
        <w:r w:rsidR="00DC3A17">
          <w:rPr>
            <w:noProof/>
            <w:webHidden/>
          </w:rPr>
          <w:fldChar w:fldCharType="begin"/>
        </w:r>
        <w:r w:rsidR="00DC3A17">
          <w:rPr>
            <w:noProof/>
            <w:webHidden/>
          </w:rPr>
          <w:instrText xml:space="preserve"> PAGEREF _Toc453896122 \h </w:instrText>
        </w:r>
        <w:r w:rsidR="00DC3A17">
          <w:rPr>
            <w:noProof/>
            <w:webHidden/>
          </w:rPr>
        </w:r>
        <w:r w:rsidR="00DC3A17">
          <w:rPr>
            <w:noProof/>
            <w:webHidden/>
          </w:rPr>
          <w:fldChar w:fldCharType="separate"/>
        </w:r>
        <w:r w:rsidR="00DC3A17">
          <w:rPr>
            <w:noProof/>
            <w:webHidden/>
          </w:rPr>
          <w:t>1</w:t>
        </w:r>
        <w:r w:rsidR="00DC3A17">
          <w:rPr>
            <w:noProof/>
            <w:webHidden/>
          </w:rPr>
          <w:fldChar w:fldCharType="end"/>
        </w:r>
      </w:hyperlink>
    </w:p>
    <w:p w:rsidR="00DC3A17" w:rsidRDefault="00731DFC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3896123" w:history="1">
        <w:r w:rsidR="00DC3A17" w:rsidRPr="006C00FB">
          <w:rPr>
            <w:rStyle w:val="a8"/>
            <w:noProof/>
          </w:rPr>
          <w:t>1.1 배경</w:t>
        </w:r>
        <w:r w:rsidR="00DC3A17">
          <w:rPr>
            <w:noProof/>
            <w:webHidden/>
          </w:rPr>
          <w:tab/>
        </w:r>
        <w:r w:rsidR="00DC3A17">
          <w:rPr>
            <w:noProof/>
            <w:webHidden/>
          </w:rPr>
          <w:fldChar w:fldCharType="begin"/>
        </w:r>
        <w:r w:rsidR="00DC3A17">
          <w:rPr>
            <w:noProof/>
            <w:webHidden/>
          </w:rPr>
          <w:instrText xml:space="preserve"> PAGEREF _Toc453896123 \h </w:instrText>
        </w:r>
        <w:r w:rsidR="00DC3A17">
          <w:rPr>
            <w:noProof/>
            <w:webHidden/>
          </w:rPr>
        </w:r>
        <w:r w:rsidR="00DC3A17">
          <w:rPr>
            <w:noProof/>
            <w:webHidden/>
          </w:rPr>
          <w:fldChar w:fldCharType="separate"/>
        </w:r>
        <w:r w:rsidR="00DC3A17">
          <w:rPr>
            <w:noProof/>
            <w:webHidden/>
          </w:rPr>
          <w:t>1</w:t>
        </w:r>
        <w:r w:rsidR="00DC3A17">
          <w:rPr>
            <w:noProof/>
            <w:webHidden/>
          </w:rPr>
          <w:fldChar w:fldCharType="end"/>
        </w:r>
      </w:hyperlink>
    </w:p>
    <w:p w:rsidR="00DC3A17" w:rsidRDefault="00731DFC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3896124" w:history="1">
        <w:r w:rsidR="00DC3A17" w:rsidRPr="006C00FB">
          <w:rPr>
            <w:rStyle w:val="a8"/>
            <w:noProof/>
          </w:rPr>
          <w:t>1.2 문제점</w:t>
        </w:r>
        <w:r w:rsidR="00DC3A17">
          <w:rPr>
            <w:noProof/>
            <w:webHidden/>
          </w:rPr>
          <w:tab/>
        </w:r>
        <w:r w:rsidR="00DC3A17">
          <w:rPr>
            <w:noProof/>
            <w:webHidden/>
          </w:rPr>
          <w:fldChar w:fldCharType="begin"/>
        </w:r>
        <w:r w:rsidR="00DC3A17">
          <w:rPr>
            <w:noProof/>
            <w:webHidden/>
          </w:rPr>
          <w:instrText xml:space="preserve"> PAGEREF _Toc453896124 \h </w:instrText>
        </w:r>
        <w:r w:rsidR="00DC3A17">
          <w:rPr>
            <w:noProof/>
            <w:webHidden/>
          </w:rPr>
        </w:r>
        <w:r w:rsidR="00DC3A17">
          <w:rPr>
            <w:noProof/>
            <w:webHidden/>
          </w:rPr>
          <w:fldChar w:fldCharType="separate"/>
        </w:r>
        <w:r w:rsidR="00DC3A17">
          <w:rPr>
            <w:noProof/>
            <w:webHidden/>
          </w:rPr>
          <w:t>1</w:t>
        </w:r>
        <w:r w:rsidR="00DC3A17">
          <w:rPr>
            <w:noProof/>
            <w:webHidden/>
          </w:rPr>
          <w:fldChar w:fldCharType="end"/>
        </w:r>
      </w:hyperlink>
    </w:p>
    <w:p w:rsidR="00DC3A17" w:rsidRDefault="00731DFC">
      <w:pPr>
        <w:pStyle w:val="10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3896125" w:history="1">
        <w:r w:rsidR="00DC3A17" w:rsidRPr="006C00FB">
          <w:rPr>
            <w:rStyle w:val="a8"/>
            <w:noProof/>
          </w:rPr>
          <w:t>2. 프로젝트 내용</w:t>
        </w:r>
        <w:r w:rsidR="00DC3A17">
          <w:rPr>
            <w:noProof/>
            <w:webHidden/>
          </w:rPr>
          <w:tab/>
        </w:r>
        <w:r w:rsidR="00DC3A17">
          <w:rPr>
            <w:noProof/>
            <w:webHidden/>
          </w:rPr>
          <w:fldChar w:fldCharType="begin"/>
        </w:r>
        <w:r w:rsidR="00DC3A17">
          <w:rPr>
            <w:noProof/>
            <w:webHidden/>
          </w:rPr>
          <w:instrText xml:space="preserve"> PAGEREF _Toc453896125 \h </w:instrText>
        </w:r>
        <w:r w:rsidR="00DC3A17">
          <w:rPr>
            <w:noProof/>
            <w:webHidden/>
          </w:rPr>
        </w:r>
        <w:r w:rsidR="00DC3A17">
          <w:rPr>
            <w:noProof/>
            <w:webHidden/>
          </w:rPr>
          <w:fldChar w:fldCharType="separate"/>
        </w:r>
        <w:r w:rsidR="00DC3A17">
          <w:rPr>
            <w:noProof/>
            <w:webHidden/>
          </w:rPr>
          <w:t>2</w:t>
        </w:r>
        <w:r w:rsidR="00DC3A17">
          <w:rPr>
            <w:noProof/>
            <w:webHidden/>
          </w:rPr>
          <w:fldChar w:fldCharType="end"/>
        </w:r>
      </w:hyperlink>
    </w:p>
    <w:p w:rsidR="00DC3A17" w:rsidRDefault="00731DFC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3896126" w:history="1">
        <w:r w:rsidR="00DC3A17" w:rsidRPr="006C00FB">
          <w:rPr>
            <w:rStyle w:val="a8"/>
            <w:noProof/>
          </w:rPr>
          <w:t>2.1 프로젝트 목표</w:t>
        </w:r>
        <w:r w:rsidR="00DC3A17">
          <w:rPr>
            <w:noProof/>
            <w:webHidden/>
          </w:rPr>
          <w:tab/>
        </w:r>
        <w:r w:rsidR="00DC3A17">
          <w:rPr>
            <w:noProof/>
            <w:webHidden/>
          </w:rPr>
          <w:fldChar w:fldCharType="begin"/>
        </w:r>
        <w:r w:rsidR="00DC3A17">
          <w:rPr>
            <w:noProof/>
            <w:webHidden/>
          </w:rPr>
          <w:instrText xml:space="preserve"> PAGEREF _Toc453896126 \h </w:instrText>
        </w:r>
        <w:r w:rsidR="00DC3A17">
          <w:rPr>
            <w:noProof/>
            <w:webHidden/>
          </w:rPr>
        </w:r>
        <w:r w:rsidR="00DC3A17">
          <w:rPr>
            <w:noProof/>
            <w:webHidden/>
          </w:rPr>
          <w:fldChar w:fldCharType="separate"/>
        </w:r>
        <w:r w:rsidR="00DC3A17">
          <w:rPr>
            <w:noProof/>
            <w:webHidden/>
          </w:rPr>
          <w:t>2</w:t>
        </w:r>
        <w:r w:rsidR="00DC3A17">
          <w:rPr>
            <w:noProof/>
            <w:webHidden/>
          </w:rPr>
          <w:fldChar w:fldCharType="end"/>
        </w:r>
      </w:hyperlink>
    </w:p>
    <w:p w:rsidR="00DC3A17" w:rsidRDefault="00731DFC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3896127" w:history="1">
        <w:r w:rsidR="00DC3A17" w:rsidRPr="006C00FB">
          <w:rPr>
            <w:rStyle w:val="a8"/>
            <w:noProof/>
          </w:rPr>
          <w:t>2.2 시스템 기능</w:t>
        </w:r>
        <w:r w:rsidR="00DC3A17">
          <w:rPr>
            <w:noProof/>
            <w:webHidden/>
          </w:rPr>
          <w:tab/>
        </w:r>
        <w:r w:rsidR="00DC3A17">
          <w:rPr>
            <w:noProof/>
            <w:webHidden/>
          </w:rPr>
          <w:fldChar w:fldCharType="begin"/>
        </w:r>
        <w:r w:rsidR="00DC3A17">
          <w:rPr>
            <w:noProof/>
            <w:webHidden/>
          </w:rPr>
          <w:instrText xml:space="preserve"> PAGEREF _Toc453896127 \h </w:instrText>
        </w:r>
        <w:r w:rsidR="00DC3A17">
          <w:rPr>
            <w:noProof/>
            <w:webHidden/>
          </w:rPr>
        </w:r>
        <w:r w:rsidR="00DC3A17">
          <w:rPr>
            <w:noProof/>
            <w:webHidden/>
          </w:rPr>
          <w:fldChar w:fldCharType="separate"/>
        </w:r>
        <w:r w:rsidR="00DC3A17">
          <w:rPr>
            <w:noProof/>
            <w:webHidden/>
          </w:rPr>
          <w:t>3</w:t>
        </w:r>
        <w:r w:rsidR="00DC3A17">
          <w:rPr>
            <w:noProof/>
            <w:webHidden/>
          </w:rPr>
          <w:fldChar w:fldCharType="end"/>
        </w:r>
      </w:hyperlink>
    </w:p>
    <w:p w:rsidR="00DC3A17" w:rsidRDefault="00731DFC">
      <w:pPr>
        <w:pStyle w:val="30"/>
        <w:tabs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53896128" w:history="1">
        <w:r w:rsidR="00DC3A17" w:rsidRPr="006C00FB">
          <w:rPr>
            <w:rStyle w:val="a8"/>
            <w:noProof/>
          </w:rPr>
          <w:t>2.2.1 보안기능</w:t>
        </w:r>
        <w:r w:rsidR="00DC3A17">
          <w:rPr>
            <w:noProof/>
            <w:webHidden/>
          </w:rPr>
          <w:tab/>
        </w:r>
        <w:r w:rsidR="00DC3A17">
          <w:rPr>
            <w:noProof/>
            <w:webHidden/>
          </w:rPr>
          <w:fldChar w:fldCharType="begin"/>
        </w:r>
        <w:r w:rsidR="00DC3A17">
          <w:rPr>
            <w:noProof/>
            <w:webHidden/>
          </w:rPr>
          <w:instrText xml:space="preserve"> PAGEREF _Toc453896128 \h </w:instrText>
        </w:r>
        <w:r w:rsidR="00DC3A17">
          <w:rPr>
            <w:noProof/>
            <w:webHidden/>
          </w:rPr>
        </w:r>
        <w:r w:rsidR="00DC3A17">
          <w:rPr>
            <w:noProof/>
            <w:webHidden/>
          </w:rPr>
          <w:fldChar w:fldCharType="separate"/>
        </w:r>
        <w:r w:rsidR="00DC3A17">
          <w:rPr>
            <w:noProof/>
            <w:webHidden/>
          </w:rPr>
          <w:t>3</w:t>
        </w:r>
        <w:r w:rsidR="00DC3A17">
          <w:rPr>
            <w:noProof/>
            <w:webHidden/>
          </w:rPr>
          <w:fldChar w:fldCharType="end"/>
        </w:r>
      </w:hyperlink>
    </w:p>
    <w:p w:rsidR="00DC3A17" w:rsidRDefault="00731DFC">
      <w:pPr>
        <w:pStyle w:val="30"/>
        <w:tabs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53896129" w:history="1">
        <w:r w:rsidR="00DC3A17" w:rsidRPr="006C00FB">
          <w:rPr>
            <w:rStyle w:val="a8"/>
            <w:noProof/>
          </w:rPr>
          <w:t>2.2.2 투자기능</w:t>
        </w:r>
        <w:r w:rsidR="00DC3A17">
          <w:rPr>
            <w:noProof/>
            <w:webHidden/>
          </w:rPr>
          <w:tab/>
        </w:r>
        <w:r w:rsidR="00DC3A17">
          <w:rPr>
            <w:noProof/>
            <w:webHidden/>
          </w:rPr>
          <w:fldChar w:fldCharType="begin"/>
        </w:r>
        <w:r w:rsidR="00DC3A17">
          <w:rPr>
            <w:noProof/>
            <w:webHidden/>
          </w:rPr>
          <w:instrText xml:space="preserve"> PAGEREF _Toc453896129 \h </w:instrText>
        </w:r>
        <w:r w:rsidR="00DC3A17">
          <w:rPr>
            <w:noProof/>
            <w:webHidden/>
          </w:rPr>
        </w:r>
        <w:r w:rsidR="00DC3A17">
          <w:rPr>
            <w:noProof/>
            <w:webHidden/>
          </w:rPr>
          <w:fldChar w:fldCharType="separate"/>
        </w:r>
        <w:r w:rsidR="00DC3A17">
          <w:rPr>
            <w:noProof/>
            <w:webHidden/>
          </w:rPr>
          <w:t>3</w:t>
        </w:r>
        <w:r w:rsidR="00DC3A17">
          <w:rPr>
            <w:noProof/>
            <w:webHidden/>
          </w:rPr>
          <w:fldChar w:fldCharType="end"/>
        </w:r>
      </w:hyperlink>
    </w:p>
    <w:p w:rsidR="00DC3A17" w:rsidRDefault="00731DFC">
      <w:pPr>
        <w:pStyle w:val="30"/>
        <w:tabs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53896130" w:history="1">
        <w:r w:rsidR="00DC3A17" w:rsidRPr="006C00FB">
          <w:rPr>
            <w:rStyle w:val="a8"/>
            <w:noProof/>
          </w:rPr>
          <w:t>2.2.3 슬라이드 &amp; UCC</w:t>
        </w:r>
        <w:r w:rsidR="00DC3A17">
          <w:rPr>
            <w:noProof/>
            <w:webHidden/>
          </w:rPr>
          <w:tab/>
        </w:r>
        <w:r w:rsidR="00DC3A17">
          <w:rPr>
            <w:noProof/>
            <w:webHidden/>
          </w:rPr>
          <w:fldChar w:fldCharType="begin"/>
        </w:r>
        <w:r w:rsidR="00DC3A17">
          <w:rPr>
            <w:noProof/>
            <w:webHidden/>
          </w:rPr>
          <w:instrText xml:space="preserve"> PAGEREF _Toc453896130 \h </w:instrText>
        </w:r>
        <w:r w:rsidR="00DC3A17">
          <w:rPr>
            <w:noProof/>
            <w:webHidden/>
          </w:rPr>
        </w:r>
        <w:r w:rsidR="00DC3A17">
          <w:rPr>
            <w:noProof/>
            <w:webHidden/>
          </w:rPr>
          <w:fldChar w:fldCharType="separate"/>
        </w:r>
        <w:r w:rsidR="00DC3A17">
          <w:rPr>
            <w:noProof/>
            <w:webHidden/>
          </w:rPr>
          <w:t>3</w:t>
        </w:r>
        <w:r w:rsidR="00DC3A17">
          <w:rPr>
            <w:noProof/>
            <w:webHidden/>
          </w:rPr>
          <w:fldChar w:fldCharType="end"/>
        </w:r>
      </w:hyperlink>
    </w:p>
    <w:p w:rsidR="00DC3A17" w:rsidRDefault="00731DFC">
      <w:pPr>
        <w:pStyle w:val="10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3896131" w:history="1">
        <w:r w:rsidR="00DC3A17" w:rsidRPr="006C00FB">
          <w:rPr>
            <w:rStyle w:val="a8"/>
            <w:noProof/>
          </w:rPr>
          <w:t>3. 프로젝트 진행 문제 및 WBS 수정</w:t>
        </w:r>
        <w:r w:rsidR="00DC3A17">
          <w:rPr>
            <w:noProof/>
            <w:webHidden/>
          </w:rPr>
          <w:tab/>
        </w:r>
        <w:r w:rsidR="00DC3A17">
          <w:rPr>
            <w:noProof/>
            <w:webHidden/>
          </w:rPr>
          <w:fldChar w:fldCharType="begin"/>
        </w:r>
        <w:r w:rsidR="00DC3A17">
          <w:rPr>
            <w:noProof/>
            <w:webHidden/>
          </w:rPr>
          <w:instrText xml:space="preserve"> PAGEREF _Toc453896131 \h </w:instrText>
        </w:r>
        <w:r w:rsidR="00DC3A17">
          <w:rPr>
            <w:noProof/>
            <w:webHidden/>
          </w:rPr>
        </w:r>
        <w:r w:rsidR="00DC3A17">
          <w:rPr>
            <w:noProof/>
            <w:webHidden/>
          </w:rPr>
          <w:fldChar w:fldCharType="separate"/>
        </w:r>
        <w:r w:rsidR="00DC3A17">
          <w:rPr>
            <w:noProof/>
            <w:webHidden/>
          </w:rPr>
          <w:t>4</w:t>
        </w:r>
        <w:r w:rsidR="00DC3A17">
          <w:rPr>
            <w:noProof/>
            <w:webHidden/>
          </w:rPr>
          <w:fldChar w:fldCharType="end"/>
        </w:r>
      </w:hyperlink>
    </w:p>
    <w:p w:rsidR="00DC3A17" w:rsidRDefault="00731DFC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3896132" w:history="1">
        <w:r w:rsidR="00DC3A17" w:rsidRPr="006C00FB">
          <w:rPr>
            <w:rStyle w:val="a8"/>
            <w:noProof/>
          </w:rPr>
          <w:t>3.1 슬라이드 &amp; UCC 기능</w:t>
        </w:r>
        <w:r w:rsidR="00DC3A17">
          <w:rPr>
            <w:noProof/>
            <w:webHidden/>
          </w:rPr>
          <w:tab/>
        </w:r>
        <w:r w:rsidR="00DC3A17">
          <w:rPr>
            <w:noProof/>
            <w:webHidden/>
          </w:rPr>
          <w:fldChar w:fldCharType="begin"/>
        </w:r>
        <w:r w:rsidR="00DC3A17">
          <w:rPr>
            <w:noProof/>
            <w:webHidden/>
          </w:rPr>
          <w:instrText xml:space="preserve"> PAGEREF _Toc453896132 \h </w:instrText>
        </w:r>
        <w:r w:rsidR="00DC3A17">
          <w:rPr>
            <w:noProof/>
            <w:webHidden/>
          </w:rPr>
        </w:r>
        <w:r w:rsidR="00DC3A17">
          <w:rPr>
            <w:noProof/>
            <w:webHidden/>
          </w:rPr>
          <w:fldChar w:fldCharType="separate"/>
        </w:r>
        <w:r w:rsidR="00DC3A17">
          <w:rPr>
            <w:noProof/>
            <w:webHidden/>
          </w:rPr>
          <w:t>4</w:t>
        </w:r>
        <w:r w:rsidR="00DC3A17">
          <w:rPr>
            <w:noProof/>
            <w:webHidden/>
          </w:rPr>
          <w:fldChar w:fldCharType="end"/>
        </w:r>
      </w:hyperlink>
    </w:p>
    <w:p w:rsidR="00DC3A17" w:rsidRDefault="00731DFC">
      <w:pPr>
        <w:pStyle w:val="10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3896133" w:history="1">
        <w:r w:rsidR="00DC3A17" w:rsidRPr="006C00FB">
          <w:rPr>
            <w:rStyle w:val="a8"/>
            <w:noProof/>
          </w:rPr>
          <w:t>4. 구현 결과 및 개선사항</w:t>
        </w:r>
        <w:r w:rsidR="00DC3A17">
          <w:rPr>
            <w:noProof/>
            <w:webHidden/>
          </w:rPr>
          <w:tab/>
        </w:r>
        <w:r w:rsidR="00DC3A17">
          <w:rPr>
            <w:noProof/>
            <w:webHidden/>
          </w:rPr>
          <w:fldChar w:fldCharType="begin"/>
        </w:r>
        <w:r w:rsidR="00DC3A17">
          <w:rPr>
            <w:noProof/>
            <w:webHidden/>
          </w:rPr>
          <w:instrText xml:space="preserve"> PAGEREF _Toc453896133 \h </w:instrText>
        </w:r>
        <w:r w:rsidR="00DC3A17">
          <w:rPr>
            <w:noProof/>
            <w:webHidden/>
          </w:rPr>
        </w:r>
        <w:r w:rsidR="00DC3A17">
          <w:rPr>
            <w:noProof/>
            <w:webHidden/>
          </w:rPr>
          <w:fldChar w:fldCharType="separate"/>
        </w:r>
        <w:r w:rsidR="00DC3A17">
          <w:rPr>
            <w:noProof/>
            <w:webHidden/>
          </w:rPr>
          <w:t>4</w:t>
        </w:r>
        <w:r w:rsidR="00DC3A17">
          <w:rPr>
            <w:noProof/>
            <w:webHidden/>
          </w:rPr>
          <w:fldChar w:fldCharType="end"/>
        </w:r>
      </w:hyperlink>
    </w:p>
    <w:p w:rsidR="00DC3A17" w:rsidRDefault="00731DFC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3896134" w:history="1">
        <w:r w:rsidR="00DC3A17" w:rsidRPr="006C00FB">
          <w:rPr>
            <w:rStyle w:val="a8"/>
            <w:noProof/>
          </w:rPr>
          <w:t>4.1 웹 어플리케이션 구현 결과</w:t>
        </w:r>
        <w:r w:rsidR="00DC3A17">
          <w:rPr>
            <w:noProof/>
            <w:webHidden/>
          </w:rPr>
          <w:tab/>
        </w:r>
        <w:r w:rsidR="00DC3A17">
          <w:rPr>
            <w:noProof/>
            <w:webHidden/>
          </w:rPr>
          <w:fldChar w:fldCharType="begin"/>
        </w:r>
        <w:r w:rsidR="00DC3A17">
          <w:rPr>
            <w:noProof/>
            <w:webHidden/>
          </w:rPr>
          <w:instrText xml:space="preserve"> PAGEREF _Toc453896134 \h </w:instrText>
        </w:r>
        <w:r w:rsidR="00DC3A17">
          <w:rPr>
            <w:noProof/>
            <w:webHidden/>
          </w:rPr>
        </w:r>
        <w:r w:rsidR="00DC3A17">
          <w:rPr>
            <w:noProof/>
            <w:webHidden/>
          </w:rPr>
          <w:fldChar w:fldCharType="separate"/>
        </w:r>
        <w:r w:rsidR="00DC3A17">
          <w:rPr>
            <w:noProof/>
            <w:webHidden/>
          </w:rPr>
          <w:t>4</w:t>
        </w:r>
        <w:r w:rsidR="00DC3A17">
          <w:rPr>
            <w:noProof/>
            <w:webHidden/>
          </w:rPr>
          <w:fldChar w:fldCharType="end"/>
        </w:r>
      </w:hyperlink>
    </w:p>
    <w:p w:rsidR="0084156A" w:rsidRPr="0084156A" w:rsidRDefault="0084156A" w:rsidP="0084156A">
      <w:pPr>
        <w:pStyle w:val="22"/>
        <w:tabs>
          <w:tab w:val="right" w:leader="dot" w:pos="8494"/>
        </w:tabs>
        <w:rPr>
          <w:rFonts w:ascii="Times New Roman"/>
          <w:b/>
          <w:bCs/>
          <w:caps/>
        </w:rPr>
      </w:pPr>
      <w:r>
        <w:rPr>
          <w:rFonts w:ascii="Times New Roman"/>
          <w:b/>
          <w:bCs/>
          <w:caps/>
        </w:rPr>
        <w:fldChar w:fldCharType="end"/>
      </w:r>
    </w:p>
    <w:p w:rsidR="004D00DD" w:rsidRPr="004961BC" w:rsidRDefault="004D00DD" w:rsidP="0090626D">
      <w:pPr>
        <w:sectPr w:rsidR="004D00DD" w:rsidRPr="004961BC" w:rsidSect="00BF050A">
          <w:footerReference w:type="default" r:id="rId10"/>
          <w:type w:val="continuous"/>
          <w:pgSz w:w="11906" w:h="16838"/>
          <w:pgMar w:top="1985" w:right="1701" w:bottom="1701" w:left="1701" w:header="851" w:footer="992" w:gutter="0"/>
          <w:pgNumType w:fmt="lowerRoman" w:start="0"/>
          <w:cols w:space="425"/>
          <w:titlePg/>
          <w:docGrid w:type="lines" w:linePitch="360"/>
        </w:sectPr>
      </w:pPr>
    </w:p>
    <w:p w:rsidR="00CA2123" w:rsidRDefault="009B75A6" w:rsidP="00CA2123">
      <w:pPr>
        <w:pStyle w:val="1"/>
      </w:pPr>
      <w:bookmarkStart w:id="0" w:name="_Toc453896122"/>
      <w:r>
        <w:rPr>
          <w:rFonts w:hint="eastAsia"/>
        </w:rPr>
        <w:lastRenderedPageBreak/>
        <w:t>프로젝트 개요</w:t>
      </w:r>
      <w:bookmarkEnd w:id="0"/>
    </w:p>
    <w:p w:rsidR="00AB75B0" w:rsidRDefault="00AB75B0" w:rsidP="00AB75B0">
      <w:pPr>
        <w:pStyle w:val="20"/>
        <w:numPr>
          <w:ilvl w:val="1"/>
          <w:numId w:val="10"/>
        </w:numPr>
      </w:pPr>
      <w:bookmarkStart w:id="1" w:name="_Toc453896123"/>
      <w:r>
        <w:rPr>
          <w:rFonts w:hint="eastAsia"/>
        </w:rPr>
        <w:t>배경</w:t>
      </w:r>
      <w:bookmarkEnd w:id="1"/>
    </w:p>
    <w:p w:rsidR="009B75A6" w:rsidRDefault="009B75A6" w:rsidP="009B75A6">
      <w:pPr>
        <w:ind w:firstLine="255"/>
      </w:pPr>
      <w:r>
        <w:t xml:space="preserve">최근에 많은 </w:t>
      </w:r>
      <w:proofErr w:type="spellStart"/>
      <w:r>
        <w:t>스타트업을</w:t>
      </w:r>
      <w:proofErr w:type="spellEnd"/>
      <w:r>
        <w:t xml:space="preserve"> 통해서 창업자들이 꿈을 이뤄나가고 있다. 하지만 자신들의 이런 기업을 운영하기에 대중들의 관심과 상당한 자금이 필요하다. 이러한 고충을 이기지 못한 많은 </w:t>
      </w:r>
      <w:proofErr w:type="spellStart"/>
      <w:r>
        <w:t>스타트업</w:t>
      </w:r>
      <w:proofErr w:type="spellEnd"/>
      <w:r>
        <w:t xml:space="preserve"> 업체들은 사업을 정리하거나 개발이 지연되는 현상을 겪고 있다. 이러한 문제점을 보완하고자 나온 ‘킥 </w:t>
      </w:r>
      <w:proofErr w:type="spellStart"/>
      <w:r>
        <w:t>스타터</w:t>
      </w:r>
      <w:proofErr w:type="spellEnd"/>
      <w:r>
        <w:t xml:space="preserve">’라는 한 웹사이트가 나오게 된다. ‘킥 </w:t>
      </w:r>
      <w:proofErr w:type="spellStart"/>
      <w:r>
        <w:t>스타터</w:t>
      </w:r>
      <w:proofErr w:type="spellEnd"/>
      <w:r>
        <w:t>’</w:t>
      </w:r>
      <w:proofErr w:type="spellStart"/>
      <w:r>
        <w:t>를</w:t>
      </w:r>
      <w:proofErr w:type="spellEnd"/>
      <w:r>
        <w:t xml:space="preserve"> 통해서 기업들이 자신들의 아이템을 홍보하여 사람들에게 투자를 받는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</w:t>
      </w:r>
      <w:proofErr w:type="spellEnd"/>
      <w:r>
        <w:t xml:space="preserve"> 시스템이 도입되면서 많은 기업이 제품을 홍보하고 투자를 받을 수 있는 일</w:t>
      </w:r>
      <w:r>
        <w:rPr>
          <w:rFonts w:hint="eastAsia"/>
        </w:rPr>
        <w:t>거양득</w:t>
      </w:r>
      <w:r>
        <w:t xml:space="preserve">의 효과를 누리고 있다. 우리는 이러한 </w:t>
      </w:r>
      <w:proofErr w:type="spellStart"/>
      <w:r>
        <w:t>스타트업</w:t>
      </w:r>
      <w:proofErr w:type="spellEnd"/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펀딩시스템을</w:t>
      </w:r>
      <w:proofErr w:type="spellEnd"/>
      <w:r>
        <w:t xml:space="preserve"> 한국의 상황에 맞추어 한국형 </w:t>
      </w:r>
      <w:proofErr w:type="spellStart"/>
      <w:r>
        <w:t>스타트업</w:t>
      </w:r>
      <w:proofErr w:type="spellEnd"/>
      <w:r>
        <w:t xml:space="preserve"> </w:t>
      </w:r>
      <w:proofErr w:type="spellStart"/>
      <w:r>
        <w:t>크라우드펀딩</w:t>
      </w:r>
      <w:proofErr w:type="spellEnd"/>
      <w:r>
        <w:t xml:space="preserve"> 시스템을 위한 SPA</w:t>
      </w:r>
      <w:r>
        <w:rPr>
          <w:rFonts w:hint="eastAsia"/>
        </w:rPr>
        <w:t xml:space="preserve"> </w:t>
      </w:r>
      <w:r>
        <w:t xml:space="preserve">모델기반 </w:t>
      </w:r>
      <w:proofErr w:type="spellStart"/>
      <w:r>
        <w:t>싱글</w:t>
      </w:r>
      <w:proofErr w:type="spellEnd"/>
      <w:r>
        <w:t xml:space="preserve"> </w:t>
      </w:r>
      <w:proofErr w:type="spellStart"/>
      <w:r>
        <w:t>웹페이지를</w:t>
      </w:r>
      <w:proofErr w:type="spellEnd"/>
      <w:r>
        <w:t xml:space="preserve"> 제작한다.</w:t>
      </w:r>
    </w:p>
    <w:p w:rsidR="00AB75B0" w:rsidRPr="009B75A6" w:rsidRDefault="00AB75B0" w:rsidP="00AB75B0"/>
    <w:p w:rsidR="003977D9" w:rsidRDefault="009B75A6" w:rsidP="009B75A6">
      <w:pPr>
        <w:pStyle w:val="20"/>
        <w:numPr>
          <w:ilvl w:val="1"/>
          <w:numId w:val="10"/>
        </w:numPr>
      </w:pPr>
      <w:bookmarkStart w:id="2" w:name="_Toc453896124"/>
      <w:r>
        <w:rPr>
          <w:rFonts w:hint="eastAsia"/>
        </w:rPr>
        <w:t>문제점</w:t>
      </w:r>
      <w:bookmarkEnd w:id="2"/>
    </w:p>
    <w:p w:rsidR="009B75A6" w:rsidRDefault="009B75A6" w:rsidP="009B75A6">
      <w:pPr>
        <w:keepNext/>
        <w:spacing w:line="360" w:lineRule="auto"/>
        <w:ind w:firstLine="255"/>
        <w:jc w:val="center"/>
      </w:pPr>
      <w:r>
        <w:rPr>
          <w:noProof/>
        </w:rPr>
        <w:drawing>
          <wp:inline distT="114300" distB="114300" distL="114300" distR="114300" wp14:anchorId="0C19F7AB" wp14:editId="5B3F0D3F">
            <wp:extent cx="1620714" cy="2071935"/>
            <wp:effectExtent l="0" t="0" r="0" b="5080"/>
            <wp:docPr id="25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1"/>
                    <a:srcRect l="19230" t="29085" r="52564" b="8587"/>
                    <a:stretch>
                      <a:fillRect/>
                    </a:stretch>
                  </pic:blipFill>
                  <pic:spPr>
                    <a:xfrm>
                      <a:off x="0" y="0"/>
                      <a:ext cx="1625772" cy="2078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75A6" w:rsidRDefault="009B75A6" w:rsidP="009B75A6">
      <w:pPr>
        <w:pStyle w:val="af0"/>
      </w:pPr>
      <w:r>
        <w:t xml:space="preserve">Figure </w:t>
      </w:r>
      <w:r w:rsidR="00731DFC">
        <w:fldChar w:fldCharType="begin"/>
      </w:r>
      <w:r w:rsidR="00731DFC">
        <w:instrText xml:space="preserve"> SEQ Figure \* ARABIC </w:instrText>
      </w:r>
      <w:r w:rsidR="00731DFC">
        <w:fldChar w:fldCharType="separate"/>
      </w:r>
      <w:r w:rsidR="00E257FE">
        <w:rPr>
          <w:noProof/>
        </w:rPr>
        <w:t>1</w:t>
      </w:r>
      <w:r w:rsidR="00731DFC">
        <w:rPr>
          <w:noProof/>
        </w:rPr>
        <w:fldChar w:fldCharType="end"/>
      </w:r>
      <w:r>
        <w:t xml:space="preserve"> </w:t>
      </w:r>
      <w:r>
        <w:rPr>
          <w:rFonts w:hint="eastAsia"/>
        </w:rPr>
        <w:t>창업결정의 장애요인</w:t>
      </w:r>
    </w:p>
    <w:p w:rsidR="009B75A6" w:rsidRDefault="009B75A6" w:rsidP="009B75A6">
      <w:pPr>
        <w:ind w:firstLine="255"/>
      </w:pPr>
      <w:r>
        <w:rPr>
          <w:rFonts w:hint="eastAsia"/>
        </w:rPr>
        <w:t xml:space="preserve">현재 창업결정의 장애요인 중 </w:t>
      </w:r>
      <w:r>
        <w:t xml:space="preserve">가장 큰 어려움은 위 그림을 통해 ‘투자 유치 어려움’이 가장 힘들다는 것을 알 수 있다. 그 이유는 </w:t>
      </w:r>
      <w:r>
        <w:rPr>
          <w:rFonts w:hint="eastAsia"/>
        </w:rPr>
        <w:t xml:space="preserve">신생 </w:t>
      </w:r>
      <w:r>
        <w:t>기업들이 아이디어를 다른 사람들에게 쉽게 커뮤니케이션을 하지 못하기 때문이다. 이러한 문제점을 본 프로젝트는 SPA 모델을 기반으로 해 쉽게 커뮤니케이션을 할 수 있는 페이지를 구현하여 해결할 것이다.</w:t>
      </w:r>
    </w:p>
    <w:p w:rsidR="00F77EB6" w:rsidRDefault="00F77EB6">
      <w:pPr>
        <w:widowControl/>
        <w:wordWrap/>
        <w:autoSpaceDE/>
        <w:autoSpaceDN/>
        <w:jc w:val="left"/>
      </w:pPr>
      <w:r>
        <w:br w:type="page"/>
      </w:r>
    </w:p>
    <w:p w:rsidR="00680C2D" w:rsidRDefault="009B75A6" w:rsidP="00680C2D">
      <w:pPr>
        <w:pStyle w:val="1"/>
      </w:pPr>
      <w:bookmarkStart w:id="3" w:name="_Toc453896125"/>
      <w:r>
        <w:rPr>
          <w:rFonts w:hint="eastAsia"/>
        </w:rPr>
        <w:lastRenderedPageBreak/>
        <w:t>프로젝트 내용</w:t>
      </w:r>
      <w:bookmarkEnd w:id="3"/>
    </w:p>
    <w:p w:rsidR="00680C2D" w:rsidRPr="003B0A1D" w:rsidRDefault="009B75A6" w:rsidP="00680C2D">
      <w:pPr>
        <w:pStyle w:val="20"/>
        <w:rPr>
          <w:szCs w:val="32"/>
        </w:rPr>
      </w:pPr>
      <w:bookmarkStart w:id="4" w:name="_Toc453896126"/>
      <w:r>
        <w:rPr>
          <w:rFonts w:hint="eastAsia"/>
        </w:rPr>
        <w:t>프로젝트 목표</w:t>
      </w:r>
      <w:bookmarkEnd w:id="4"/>
    </w:p>
    <w:p w:rsidR="009B75A6" w:rsidRDefault="009B75A6" w:rsidP="009B75A6">
      <w:pPr>
        <w:keepNext/>
      </w:pPr>
      <w:r>
        <w:rPr>
          <w:noProof/>
        </w:rPr>
        <w:drawing>
          <wp:inline distT="114300" distB="114300" distL="114300" distR="114300" wp14:anchorId="6DA4E8CB" wp14:editId="6A83B0CD">
            <wp:extent cx="5400040" cy="1869245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77D9" w:rsidRDefault="009B75A6" w:rsidP="009B75A6">
      <w:pPr>
        <w:pStyle w:val="af0"/>
      </w:pPr>
      <w:r>
        <w:t xml:space="preserve">Figure </w:t>
      </w:r>
      <w:r w:rsidR="00731DFC">
        <w:fldChar w:fldCharType="begin"/>
      </w:r>
      <w:r w:rsidR="00731DFC">
        <w:instrText xml:space="preserve"> SEQ Figure \* ARABIC </w:instrText>
      </w:r>
      <w:r w:rsidR="00731DFC">
        <w:fldChar w:fldCharType="separate"/>
      </w:r>
      <w:r w:rsidR="00E257FE">
        <w:rPr>
          <w:noProof/>
        </w:rPr>
        <w:t>2</w:t>
      </w:r>
      <w:r w:rsidR="00731DFC">
        <w:rPr>
          <w:noProof/>
        </w:rPr>
        <w:fldChar w:fldCharType="end"/>
      </w:r>
      <w:r>
        <w:t xml:space="preserve"> </w:t>
      </w:r>
      <w:r>
        <w:rPr>
          <w:rFonts w:hint="eastAsia"/>
        </w:rPr>
        <w:t>프로젝트 구성도</w:t>
      </w:r>
    </w:p>
    <w:p w:rsidR="00680C2D" w:rsidRDefault="00680C2D" w:rsidP="00680C2D"/>
    <w:p w:rsidR="009B75A6" w:rsidRDefault="009B75A6" w:rsidP="009B75A6">
      <w:pPr>
        <w:ind w:firstLine="255"/>
      </w:pPr>
      <w:r w:rsidRPr="005D690E">
        <w:rPr>
          <w:rFonts w:hint="eastAsia"/>
        </w:rPr>
        <w:t xml:space="preserve">본 프로젝트는 SPA(Single-Page Application) 모델을 기반으로 하여 한국 신생 기업 홍보 애플리케이션을 구현하는 것이 최종 목표이다. 위 그림은 시스템 개념도이다. 첫 번째, 기업가는 홍보 영상 및 PT를 제작하여 투자를 받기 위해 홍보 글을 등록한다. 글을 작성한 뒤 투자자들이 기업가들의 </w:t>
      </w:r>
      <w:proofErr w:type="spellStart"/>
      <w:r w:rsidRPr="005D690E">
        <w:rPr>
          <w:rFonts w:hint="eastAsia"/>
        </w:rPr>
        <w:t>게시글을</w:t>
      </w:r>
      <w:proofErr w:type="spellEnd"/>
      <w:r w:rsidRPr="005D690E">
        <w:rPr>
          <w:rFonts w:hint="eastAsia"/>
        </w:rPr>
        <w:t xml:space="preserve"> 보고 투자를 하거나 아이디어에 대해 논평을 남길 수 있다. </w:t>
      </w:r>
      <w:r>
        <w:rPr>
          <w:rFonts w:hint="eastAsia"/>
        </w:rPr>
        <w:t xml:space="preserve">투자를 진행한 </w:t>
      </w:r>
      <w:r w:rsidRPr="005D690E">
        <w:rPr>
          <w:rFonts w:hint="eastAsia"/>
        </w:rPr>
        <w:t>뒤 투자 자금은 기업가가 사용할 수 있게 된다. 하지만 돈을 사용할 때에는 반드시 사용처를 남겨야 한다.</w:t>
      </w:r>
    </w:p>
    <w:p w:rsidR="00680C2D" w:rsidRPr="003B0A1D" w:rsidRDefault="00680C2D" w:rsidP="00680C2D">
      <w:pPr>
        <w:pStyle w:val="20"/>
        <w:rPr>
          <w:szCs w:val="32"/>
        </w:rPr>
      </w:pPr>
      <w:r>
        <w:br w:type="page"/>
      </w:r>
      <w:bookmarkStart w:id="5" w:name="_Toc453896127"/>
      <w:r w:rsidR="009B75A6">
        <w:rPr>
          <w:rFonts w:hint="eastAsia"/>
        </w:rPr>
        <w:lastRenderedPageBreak/>
        <w:t>시스템 기능</w:t>
      </w:r>
      <w:bookmarkEnd w:id="5"/>
      <w:r w:rsidR="009B75A6">
        <w:rPr>
          <w:rFonts w:hint="eastAsia"/>
        </w:rPr>
        <w:t xml:space="preserve"> </w:t>
      </w:r>
    </w:p>
    <w:p w:rsidR="009B75A6" w:rsidRDefault="009B75A6" w:rsidP="009B75A6">
      <w:pPr>
        <w:pStyle w:val="3"/>
        <w:ind w:left="2025" w:hanging="2025"/>
      </w:pPr>
      <w:bookmarkStart w:id="6" w:name="_Toc453896128"/>
      <w:r>
        <w:t>보안기능</w:t>
      </w:r>
      <w:bookmarkEnd w:id="6"/>
    </w:p>
    <w:p w:rsidR="009B75A6" w:rsidRDefault="009B75A6" w:rsidP="009B75A6">
      <w:pPr>
        <w:ind w:firstLine="255"/>
      </w:pPr>
      <w:r w:rsidRPr="005D690E">
        <w:rPr>
          <w:rFonts w:hint="eastAsia"/>
        </w:rPr>
        <w:t xml:space="preserve">본 프로젝트에서는 기존의 </w:t>
      </w:r>
      <w:proofErr w:type="spellStart"/>
      <w:r w:rsidRPr="005D690E">
        <w:rPr>
          <w:rFonts w:hint="eastAsia"/>
        </w:rPr>
        <w:t>크라우드</w:t>
      </w:r>
      <w:proofErr w:type="spellEnd"/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펀딩</w:t>
      </w:r>
      <w:proofErr w:type="spellEnd"/>
      <w:r w:rsidRPr="005D690E">
        <w:rPr>
          <w:rFonts w:hint="eastAsia"/>
        </w:rPr>
        <w:t xml:space="preserve"> 시스템에서 발생하여 큰 화두를 일으켰던 ‘</w:t>
      </w:r>
      <w:proofErr w:type="spellStart"/>
      <w:r w:rsidRPr="005D690E">
        <w:rPr>
          <w:rFonts w:hint="eastAsia"/>
        </w:rPr>
        <w:t>투자금</w:t>
      </w:r>
      <w:proofErr w:type="spellEnd"/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먹튀</w:t>
      </w:r>
      <w:proofErr w:type="spellEnd"/>
      <w:r w:rsidRPr="005D690E">
        <w:rPr>
          <w:rFonts w:hint="eastAsia"/>
        </w:rPr>
        <w:t xml:space="preserve"> 사건’을 막기 위한 보안 기능을 제공한다. 투자자가 프로젝트에 투자하게 되면 바로 기업가에서 </w:t>
      </w:r>
      <w:proofErr w:type="spellStart"/>
      <w:r w:rsidRPr="005D690E">
        <w:rPr>
          <w:rFonts w:hint="eastAsia"/>
        </w:rPr>
        <w:t>투자금이</w:t>
      </w:r>
      <w:proofErr w:type="spellEnd"/>
      <w:r w:rsidRPr="005D690E">
        <w:rPr>
          <w:rFonts w:hint="eastAsia"/>
        </w:rPr>
        <w:t xml:space="preserve"> 들어가는 것이 아니라 중간계좌에 돈이 쌓이게 된다. 기업가는 프로젝트 진행에 필요한 제품을 구매 시 구매 요청을 통해 직접 구매를 하는 것이 아니라 투자자가 구매를 대행하여 물건을 조달하는 형식으로 한다. 추가로 투자자들을 위한 신뢰도를 위해 구매 내용 및 </w:t>
      </w:r>
      <w:proofErr w:type="spellStart"/>
      <w:r w:rsidRPr="005D690E">
        <w:rPr>
          <w:rFonts w:hint="eastAsia"/>
        </w:rPr>
        <w:t>투자금</w:t>
      </w:r>
      <w:proofErr w:type="spellEnd"/>
      <w:r w:rsidRPr="005D690E">
        <w:rPr>
          <w:rFonts w:hint="eastAsia"/>
        </w:rPr>
        <w:t xml:space="preserve"> 사용 내용을 공개한다.</w:t>
      </w:r>
    </w:p>
    <w:p w:rsidR="009B75A6" w:rsidRDefault="009B75A6" w:rsidP="009B75A6"/>
    <w:p w:rsidR="009B75A6" w:rsidRDefault="009B75A6" w:rsidP="009B75A6">
      <w:pPr>
        <w:pStyle w:val="3"/>
        <w:ind w:left="2025" w:hanging="2025"/>
      </w:pPr>
      <w:bookmarkStart w:id="7" w:name="h.x8qiea7lbza8" w:colFirst="0" w:colLast="0"/>
      <w:bookmarkStart w:id="8" w:name="_Toc453896129"/>
      <w:bookmarkEnd w:id="7"/>
      <w:r>
        <w:t>투자기능</w:t>
      </w:r>
      <w:bookmarkEnd w:id="8"/>
    </w:p>
    <w:p w:rsidR="009B75A6" w:rsidRDefault="009B75A6" w:rsidP="009B75A6">
      <w:pPr>
        <w:ind w:firstLine="255"/>
      </w:pPr>
      <w:r w:rsidRPr="005D690E">
        <w:rPr>
          <w:rFonts w:hint="eastAsia"/>
        </w:rPr>
        <w:t xml:space="preserve">기본적으로 </w:t>
      </w:r>
      <w:proofErr w:type="spellStart"/>
      <w:r w:rsidRPr="005D690E">
        <w:rPr>
          <w:rFonts w:hint="eastAsia"/>
        </w:rPr>
        <w:t>크라우드</w:t>
      </w:r>
      <w:proofErr w:type="spellEnd"/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펀딩을</w:t>
      </w:r>
      <w:proofErr w:type="spellEnd"/>
      <w:r w:rsidRPr="005D690E">
        <w:rPr>
          <w:rFonts w:hint="eastAsia"/>
        </w:rPr>
        <w:t xml:space="preserve"> 위해서는 프로젝트에 관심을 가지는 사람들이 후원할 수 있는 체계화된 방법이 필요하다. 투자 기능을 통해서 투자자들은 일정금액을 투자할 수 있고 추후 프로젝트 완성 시에 기업가에게 어떠한 보상을 받을 것인지 선택할 수 있다.</w:t>
      </w:r>
    </w:p>
    <w:p w:rsidR="009B75A6" w:rsidRDefault="009B75A6" w:rsidP="009B75A6">
      <w:pPr>
        <w:ind w:firstLine="255"/>
      </w:pPr>
    </w:p>
    <w:p w:rsidR="009B75A6" w:rsidRDefault="009B75A6" w:rsidP="009B75A6">
      <w:pPr>
        <w:pStyle w:val="3"/>
        <w:ind w:left="2025" w:hanging="2025"/>
      </w:pPr>
      <w:bookmarkStart w:id="9" w:name="h.8b6b7thkm0bl" w:colFirst="0" w:colLast="0"/>
      <w:bookmarkStart w:id="10" w:name="_Toc453896130"/>
      <w:bookmarkEnd w:id="9"/>
      <w:r>
        <w:t>슬라이드 &amp; UCC</w:t>
      </w:r>
      <w:bookmarkEnd w:id="10"/>
    </w:p>
    <w:p w:rsidR="009B75A6" w:rsidRDefault="009B75A6" w:rsidP="009B75A6">
      <w:r>
        <w:t xml:space="preserve"> 기존의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펀딩시스템</w:t>
      </w:r>
      <w:proofErr w:type="spellEnd"/>
      <w:r>
        <w:t xml:space="preserve"> 사이트들의 프로젝트 홍보를 보면 간단한 UCC 혹은 정적인 이미지 파일들을 통해서 홍보를 하는데, 이는 상당한 양의 스크롤을 통해서 사용자에게 불편함을 끼친다. 본 프로젝트에서는 </w:t>
      </w:r>
      <w:proofErr w:type="spellStart"/>
      <w:r>
        <w:t>싱글페이지</w:t>
      </w:r>
      <w:proofErr w:type="spellEnd"/>
      <w:r>
        <w:t xml:space="preserve"> 기반의 웹 애플리케이션을 만들기 위해서 다량의 이미지를 슬라이드 형태로 묶는 방법을 채택하여 사용자에게 편의를 제공한다.</w:t>
      </w:r>
    </w:p>
    <w:p w:rsidR="009B75A6" w:rsidRDefault="009B75A6">
      <w:pPr>
        <w:widowControl/>
        <w:wordWrap/>
        <w:autoSpaceDE/>
        <w:autoSpaceDN/>
        <w:jc w:val="left"/>
      </w:pPr>
      <w:r>
        <w:br w:type="page"/>
      </w:r>
    </w:p>
    <w:p w:rsidR="00CA2123" w:rsidRDefault="009B75A6" w:rsidP="00CA2123">
      <w:pPr>
        <w:pStyle w:val="1"/>
      </w:pPr>
      <w:bookmarkStart w:id="11" w:name="_Toc453896131"/>
      <w:r>
        <w:rPr>
          <w:rFonts w:hint="eastAsia"/>
        </w:rPr>
        <w:lastRenderedPageBreak/>
        <w:t>프</w:t>
      </w:r>
      <w:r>
        <w:t>로젝트</w:t>
      </w:r>
      <w:r>
        <w:rPr>
          <w:rFonts w:hint="eastAsia"/>
        </w:rPr>
        <w:t xml:space="preserve"> 진행 문</w:t>
      </w:r>
      <w:r>
        <w:t>제</w:t>
      </w:r>
      <w:r>
        <w:rPr>
          <w:rFonts w:hint="eastAsia"/>
        </w:rPr>
        <w:t xml:space="preserve"> 및 WBS 수</w:t>
      </w:r>
      <w:r>
        <w:t>정</w:t>
      </w:r>
      <w:bookmarkEnd w:id="11"/>
    </w:p>
    <w:p w:rsidR="00CA2123" w:rsidRPr="00CA2123" w:rsidRDefault="002E4B6E" w:rsidP="00CA2123">
      <w:pPr>
        <w:pStyle w:val="20"/>
        <w:numPr>
          <w:ilvl w:val="1"/>
          <w:numId w:val="10"/>
        </w:numPr>
      </w:pPr>
      <w:bookmarkStart w:id="12" w:name="_Toc453896132"/>
      <w:r>
        <w:rPr>
          <w:rFonts w:hint="eastAsia"/>
        </w:rPr>
        <w:t xml:space="preserve">슬라이드 </w:t>
      </w:r>
      <w:r>
        <w:t xml:space="preserve">&amp; UCC </w:t>
      </w:r>
      <w:r>
        <w:rPr>
          <w:rFonts w:hint="eastAsia"/>
        </w:rPr>
        <w:t>기능</w:t>
      </w:r>
      <w:bookmarkEnd w:id="12"/>
      <w:r>
        <w:rPr>
          <w:rFonts w:hint="eastAsia"/>
        </w:rPr>
        <w:t xml:space="preserve"> </w:t>
      </w:r>
    </w:p>
    <w:p w:rsidR="00CF1771" w:rsidRDefault="002C054D" w:rsidP="00CA2123">
      <w:pPr>
        <w:rPr>
          <w:rFonts w:hint="eastAsia"/>
        </w:rPr>
      </w:pPr>
      <w:r>
        <w:rPr>
          <w:rFonts w:hint="eastAsia"/>
        </w:rPr>
        <w:t xml:space="preserve">결을 통해 스마트 </w:t>
      </w:r>
      <w:proofErr w:type="spellStart"/>
      <w:r>
        <w:rPr>
          <w:rFonts w:hint="eastAsia"/>
        </w:rPr>
        <w:t>폰과</w:t>
      </w:r>
      <w:proofErr w:type="spellEnd"/>
      <w:r>
        <w:rPr>
          <w:rFonts w:hint="eastAsia"/>
        </w:rPr>
        <w:t xml:space="preserve"> 통신을 하여 차량의 데이터를 받는다.</w:t>
      </w:r>
      <w:r w:rsidR="00713E14">
        <w:t xml:space="preserve"> </w:t>
      </w:r>
      <w:r w:rsidR="00713E14">
        <w:rPr>
          <w:rFonts w:hint="eastAsia"/>
        </w:rPr>
        <w:t xml:space="preserve">스마트 </w:t>
      </w:r>
      <w:proofErr w:type="spellStart"/>
      <w:r w:rsidR="00713E14">
        <w:rPr>
          <w:rFonts w:hint="eastAsia"/>
        </w:rPr>
        <w:t>폰에서</w:t>
      </w:r>
      <w:proofErr w:type="spellEnd"/>
      <w:r w:rsidR="00713E14">
        <w:rPr>
          <w:rFonts w:hint="eastAsia"/>
        </w:rPr>
        <w:t xml:space="preserve"> 차량의 데이터를 수집하게 되면 데이터 분류 및 차량 가계부를 작성하는 모듈이 실행되고 정제된 데이터는 </w:t>
      </w:r>
      <w:r w:rsidR="00713E14">
        <w:t>SQLite</w:t>
      </w:r>
      <w:r w:rsidR="00713E14">
        <w:rPr>
          <w:rFonts w:hint="eastAsia"/>
        </w:rPr>
        <w:t xml:space="preserve">를 통해 스마트 </w:t>
      </w:r>
      <w:proofErr w:type="spellStart"/>
      <w:r w:rsidR="00713E14">
        <w:rPr>
          <w:rFonts w:hint="eastAsia"/>
        </w:rPr>
        <w:t>폰의</w:t>
      </w:r>
      <w:proofErr w:type="spellEnd"/>
      <w:r w:rsidR="00713E14">
        <w:rPr>
          <w:rFonts w:hint="eastAsia"/>
        </w:rPr>
        <w:t xml:space="preserve"> 로컬 데이터베이스에 저장된다.</w:t>
      </w:r>
      <w:r w:rsidR="00713E14">
        <w:t xml:space="preserve"> </w:t>
      </w:r>
      <w:r w:rsidR="00713E14">
        <w:rPr>
          <w:rFonts w:hint="eastAsia"/>
        </w:rPr>
        <w:t>그리고 차량 가계부 데이터 및 통계자료는 다시 사용자에게 보여진다.</w:t>
      </w:r>
    </w:p>
    <w:p w:rsidR="008A27B4" w:rsidRDefault="008A27B4" w:rsidP="00CA2123">
      <w:pPr>
        <w:rPr>
          <w:rFonts w:hint="eastAsia"/>
        </w:rPr>
      </w:pPr>
    </w:p>
    <w:p w:rsidR="008A27B4" w:rsidRDefault="008A27B4" w:rsidP="00CA2123">
      <w:pPr>
        <w:rPr>
          <w:rFonts w:hint="eastAsia"/>
        </w:rPr>
      </w:pPr>
    </w:p>
    <w:p w:rsidR="00731DFC" w:rsidRDefault="00731DFC" w:rsidP="008A27B4">
      <w:pPr>
        <w:pStyle w:val="20"/>
        <w:numPr>
          <w:ilvl w:val="1"/>
          <w:numId w:val="10"/>
        </w:numPr>
        <w:rPr>
          <w:rFonts w:hint="eastAsia"/>
        </w:rPr>
      </w:pPr>
      <w:r>
        <w:t>P</w:t>
      </w:r>
      <w:r>
        <w:rPr>
          <w:rFonts w:hint="eastAsia"/>
        </w:rPr>
        <w:t xml:space="preserve">ublish &amp; subscribe </w:t>
      </w:r>
    </w:p>
    <w:p w:rsidR="00731DFC" w:rsidRPr="00731DFC" w:rsidRDefault="00731DFC" w:rsidP="00731DFC">
      <w:pPr>
        <w:rPr>
          <w:rFonts w:hint="eastAsia"/>
        </w:rPr>
      </w:pPr>
      <w:r>
        <w:t>Publis</w:t>
      </w:r>
      <w:r>
        <w:rPr>
          <w:rFonts w:hint="eastAsia"/>
        </w:rPr>
        <w:t xml:space="preserve">h &amp; subscribe는 매우 예민한 존재였다. 한치의 실수가 보이면 너무 자유분방하게 모든 템플릿에게 데이터베이스를 노출시켜버린다. 이러한 문제점을 해결하고자 많은 시간을 들였다. </w:t>
      </w:r>
      <w:r>
        <w:t>R</w:t>
      </w:r>
      <w:r>
        <w:rPr>
          <w:rFonts w:hint="eastAsia"/>
        </w:rPr>
        <w:t xml:space="preserve">outes.js 에서 subscribe를 시키는 것이 가장 안전적이고 helpers 내에서 각 </w:t>
      </w:r>
      <w:proofErr w:type="spellStart"/>
      <w:r>
        <w:rPr>
          <w:rFonts w:hint="eastAsia"/>
        </w:rPr>
        <w:t>태그별</w:t>
      </w:r>
      <w:proofErr w:type="spellEnd"/>
      <w:r>
        <w:rPr>
          <w:rFonts w:hint="eastAsia"/>
        </w:rPr>
        <w:t xml:space="preserve"> 다른 구독을 원한다면 helpers 안에 구현하면 되는 것 같다. 한 가지의 collection으로 다양한 publish와 subscribe를 구현할 때는 실수 없이 정확한 구현이 필요하다는 것을 </w:t>
      </w:r>
      <w:proofErr w:type="spellStart"/>
      <w:r>
        <w:rPr>
          <w:rFonts w:hint="eastAsia"/>
        </w:rPr>
        <w:t>깨달앗다</w:t>
      </w:r>
      <w:proofErr w:type="spellEnd"/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속성명의 오타도 잡아주지 않는다.)</w:t>
      </w:r>
      <w:bookmarkStart w:id="13" w:name="_GoBack"/>
      <w:bookmarkEnd w:id="13"/>
    </w:p>
    <w:p w:rsidR="00731DFC" w:rsidRDefault="008A27B4" w:rsidP="00731DFC">
      <w:pPr>
        <w:pStyle w:val="20"/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 xml:space="preserve"> </w:t>
      </w:r>
      <w:r w:rsidR="00731DFC">
        <w:rPr>
          <w:rFonts w:hint="eastAsia"/>
        </w:rPr>
        <w:t>jQuery 구현</w:t>
      </w:r>
    </w:p>
    <w:p w:rsidR="00731DFC" w:rsidRPr="00731DFC" w:rsidRDefault="00731DFC" w:rsidP="00731DFC">
      <w:r>
        <w:rPr>
          <w:rFonts w:hint="eastAsia"/>
        </w:rPr>
        <w:t xml:space="preserve">bootstrap 에서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양식을 받아와서 성공적으로 사용하는 </w:t>
      </w:r>
      <w:proofErr w:type="gramStart"/>
      <w:r>
        <w:rPr>
          <w:rFonts w:hint="eastAsia"/>
        </w:rPr>
        <w:t>듯 싶었지만</w:t>
      </w:r>
      <w:proofErr w:type="gramEnd"/>
      <w:r>
        <w:rPr>
          <w:rFonts w:hint="eastAsia"/>
        </w:rPr>
        <w:t xml:space="preserve"> 애석하게도 부트스트랩을 모든 것을 구현해놓지 않았다. </w:t>
      </w:r>
      <w:r>
        <w:t>M</w:t>
      </w:r>
      <w:r>
        <w:rPr>
          <w:rFonts w:hint="eastAsia"/>
        </w:rPr>
        <w:t xml:space="preserve">odal의 확인버튼을 누르면 form에 의해 값이 넘어가기는 하지만 modal창이 꺼지지 않는다는 것이었다. 어떻게 보면 버튼을 클릭하면 modal창을 끄면 되는 간단한 문제였지만 modal에 대한 지식이 없어서 </w:t>
      </w:r>
      <w:proofErr w:type="spellStart"/>
      <w:r>
        <w:rPr>
          <w:rFonts w:hint="eastAsia"/>
        </w:rPr>
        <w:t>여러방법을</w:t>
      </w:r>
      <w:proofErr w:type="spellEnd"/>
      <w:r>
        <w:rPr>
          <w:rFonts w:hint="eastAsia"/>
        </w:rPr>
        <w:t xml:space="preserve"> 찾다가 jQuery를 통해서 클래스를 추가해서 삭제하는 방식을 구현했다. </w:t>
      </w:r>
    </w:p>
    <w:p w:rsidR="008A27B4" w:rsidRDefault="008A27B4" w:rsidP="00CA2123"/>
    <w:p w:rsidR="00731DFC" w:rsidRDefault="00731DFC" w:rsidP="00731DFC">
      <w:pPr>
        <w:pStyle w:val="20"/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HOSTING</w:t>
      </w:r>
    </w:p>
    <w:p w:rsidR="00CF1771" w:rsidRDefault="00731DFC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정말 많은 고생을 길들여서 HOSTING을 시도했다. 하지만 결론적으로 성공하지는 못했다. </w:t>
      </w:r>
      <w:proofErr w:type="spellStart"/>
      <w:r>
        <w:rPr>
          <w:rFonts w:hint="eastAsia"/>
        </w:rPr>
        <w:t>미티어를</w:t>
      </w:r>
      <w:proofErr w:type="spellEnd"/>
      <w:r>
        <w:rPr>
          <w:rFonts w:hint="eastAsia"/>
        </w:rPr>
        <w:t xml:space="preserve"> 지원해주는 모든 </w:t>
      </w:r>
      <w:proofErr w:type="spellStart"/>
      <w:r>
        <w:rPr>
          <w:rFonts w:hint="eastAsia"/>
        </w:rPr>
        <w:t>호스팅</w:t>
      </w:r>
      <w:proofErr w:type="spellEnd"/>
      <w:r>
        <w:rPr>
          <w:rFonts w:hint="eastAsia"/>
        </w:rPr>
        <w:t xml:space="preserve"> 사이트에 시도해본 것 같다. 특히 </w:t>
      </w:r>
      <w:proofErr w:type="spellStart"/>
      <w:r>
        <w:rPr>
          <w:rFonts w:hint="eastAsia"/>
        </w:rPr>
        <w:t>heroku</w:t>
      </w:r>
      <w:proofErr w:type="spellEnd"/>
      <w:r>
        <w:rPr>
          <w:rFonts w:hint="eastAsia"/>
        </w:rPr>
        <w:t xml:space="preserve">를 통해서 많은 공을 들였는데, push 한번에 10분이나 걸려서 인내의 작업이었다. </w:t>
      </w:r>
      <w:proofErr w:type="spellStart"/>
      <w:r>
        <w:t>H</w:t>
      </w:r>
      <w:r>
        <w:rPr>
          <w:rFonts w:hint="eastAsia"/>
        </w:rPr>
        <w:t>eroku</w:t>
      </w:r>
      <w:proofErr w:type="spellEnd"/>
      <w:r>
        <w:rPr>
          <w:rFonts w:hint="eastAsia"/>
        </w:rPr>
        <w:t xml:space="preserve">를 통해서 모든 solution들을 검색해서 적용시켰지만, 결제의 문제인 것인지 </w:t>
      </w:r>
      <w:proofErr w:type="spellStart"/>
      <w:r>
        <w:rPr>
          <w:rFonts w:hint="eastAsia"/>
        </w:rPr>
        <w:t>몽고디비</w:t>
      </w:r>
      <w:proofErr w:type="spellEnd"/>
      <w:r>
        <w:rPr>
          <w:rFonts w:hint="eastAsia"/>
        </w:rPr>
        <w:t xml:space="preserve"> URL를 </w:t>
      </w:r>
      <w:proofErr w:type="spellStart"/>
      <w:r>
        <w:rPr>
          <w:rFonts w:hint="eastAsia"/>
        </w:rPr>
        <w:t>추가못해서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그런것인지</w:t>
      </w:r>
      <w:proofErr w:type="spellEnd"/>
      <w:r>
        <w:rPr>
          <w:rFonts w:hint="eastAsia"/>
        </w:rPr>
        <w:t xml:space="preserve"> 최종적으로는 </w:t>
      </w:r>
      <w:proofErr w:type="spellStart"/>
      <w:r>
        <w:rPr>
          <w:rFonts w:hint="eastAsia"/>
        </w:rPr>
        <w:t>호스팅에</w:t>
      </w:r>
      <w:proofErr w:type="spellEnd"/>
      <w:r>
        <w:rPr>
          <w:rFonts w:hint="eastAsia"/>
        </w:rPr>
        <w:t xml:space="preserve"> 실패하게 되었다.</w:t>
      </w:r>
    </w:p>
    <w:p w:rsidR="00731DFC" w:rsidRDefault="00731DFC">
      <w:pPr>
        <w:widowControl/>
        <w:wordWrap/>
        <w:autoSpaceDE/>
        <w:autoSpaceDN/>
        <w:jc w:val="left"/>
      </w:pPr>
    </w:p>
    <w:p w:rsidR="00CF1771" w:rsidRDefault="00CF1771" w:rsidP="00CF1771">
      <w:pPr>
        <w:pStyle w:val="20"/>
        <w:numPr>
          <w:ilvl w:val="1"/>
          <w:numId w:val="10"/>
        </w:numPr>
      </w:pPr>
      <w:r>
        <w:rPr>
          <w:rFonts w:hint="eastAsia"/>
        </w:rPr>
        <w:lastRenderedPageBreak/>
        <w:t>W</w:t>
      </w:r>
      <w:r>
        <w:t xml:space="preserve">BS </w:t>
      </w:r>
      <w:r>
        <w:rPr>
          <w:rFonts w:hint="eastAsia"/>
        </w:rPr>
        <w:t>수정</w:t>
      </w:r>
    </w:p>
    <w:tbl>
      <w:tblPr>
        <w:tblW w:w="86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2840"/>
        <w:gridCol w:w="1740"/>
        <w:gridCol w:w="1460"/>
        <w:gridCol w:w="1520"/>
      </w:tblGrid>
      <w:tr w:rsidR="00CF1771" w:rsidRPr="000A123C" w:rsidTr="00731DF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b/>
                <w:bCs/>
                <w:color w:val="FFFFFF"/>
              </w:rPr>
            </w:pPr>
            <w:r w:rsidRPr="000A123C">
              <w:rPr>
                <w:rFonts w:cs="굴림" w:hint="eastAsia"/>
                <w:b/>
                <w:bCs/>
                <w:color w:val="FFFFFF"/>
              </w:rPr>
              <w:t>WBS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b/>
                <w:bCs/>
                <w:color w:val="FFFFFF"/>
              </w:rPr>
            </w:pPr>
            <w:r w:rsidRPr="000A123C">
              <w:rPr>
                <w:rFonts w:cs="굴림" w:hint="eastAsia"/>
                <w:b/>
                <w:bCs/>
                <w:color w:val="FFFFFF"/>
              </w:rPr>
              <w:t>Task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b/>
                <w:bCs/>
                <w:color w:val="FFFFFF"/>
              </w:rPr>
            </w:pPr>
            <w:r w:rsidRPr="000A123C">
              <w:rPr>
                <w:rFonts w:cs="굴림" w:hint="eastAsia"/>
                <w:b/>
                <w:bCs/>
                <w:color w:val="FFFFFF"/>
              </w:rPr>
              <w:t>Owner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b/>
                <w:bCs/>
                <w:color w:val="FFFFFF"/>
              </w:rPr>
            </w:pPr>
            <w:r w:rsidRPr="000A123C">
              <w:rPr>
                <w:rFonts w:cs="굴림" w:hint="eastAsia"/>
                <w:b/>
                <w:bCs/>
                <w:color w:val="FFFFFF"/>
              </w:rPr>
              <w:t>Start Date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b/>
                <w:bCs/>
                <w:color w:val="FFFFFF"/>
              </w:rPr>
            </w:pPr>
            <w:r w:rsidRPr="000A123C">
              <w:rPr>
                <w:rFonts w:cs="굴림" w:hint="eastAsia"/>
                <w:b/>
                <w:bCs/>
                <w:color w:val="FFFFFF"/>
              </w:rPr>
              <w:t>Finish Date</w:t>
            </w:r>
          </w:p>
        </w:tc>
      </w:tr>
      <w:tr w:rsidR="00CF1771" w:rsidRPr="000A123C" w:rsidTr="00731DFC">
        <w:trPr>
          <w:trHeight w:val="360"/>
        </w:trPr>
        <w:tc>
          <w:tcPr>
            <w:tcW w:w="108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1</w:t>
            </w:r>
          </w:p>
        </w:tc>
        <w:tc>
          <w:tcPr>
            <w:tcW w:w="28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분석</w:t>
            </w:r>
          </w:p>
        </w:tc>
        <w:tc>
          <w:tcPr>
            <w:tcW w:w="17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2016-04-22</w:t>
            </w:r>
          </w:p>
        </w:tc>
        <w:tc>
          <w:tcPr>
            <w:tcW w:w="152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2016-05-06</w:t>
            </w:r>
          </w:p>
        </w:tc>
      </w:tr>
      <w:tr w:rsidR="00CF1771" w:rsidRPr="000A123C" w:rsidTr="00731DF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1.1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아이디어 회의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2016-04-22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2016-04-28</w:t>
            </w:r>
          </w:p>
        </w:tc>
      </w:tr>
      <w:tr w:rsidR="00CF1771" w:rsidRPr="000A123C" w:rsidTr="00731DF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1.1.1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아이디어 관련연구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2016-04-28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2016-05-04</w:t>
            </w:r>
          </w:p>
        </w:tc>
      </w:tr>
      <w:tr w:rsidR="00CF1771" w:rsidRPr="000A123C" w:rsidTr="00731DF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1.2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프로젝트 정의서 초안 작성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2016-05-04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2016-05-06</w:t>
            </w:r>
          </w:p>
        </w:tc>
      </w:tr>
      <w:tr w:rsidR="00CF1771" w:rsidRPr="000A123C" w:rsidTr="00731DFC">
        <w:trPr>
          <w:trHeight w:val="360"/>
        </w:trPr>
        <w:tc>
          <w:tcPr>
            <w:tcW w:w="108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</w:t>
            </w:r>
          </w:p>
        </w:tc>
        <w:tc>
          <w:tcPr>
            <w:tcW w:w="28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설계</w:t>
            </w:r>
          </w:p>
        </w:tc>
        <w:tc>
          <w:tcPr>
            <w:tcW w:w="17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2016-05-06</w:t>
            </w:r>
          </w:p>
        </w:tc>
        <w:tc>
          <w:tcPr>
            <w:tcW w:w="152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2016-05-20</w:t>
            </w:r>
          </w:p>
        </w:tc>
      </w:tr>
      <w:tr w:rsidR="00CF1771" w:rsidRPr="000A123C" w:rsidTr="00731DF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시스템 구조 정의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2016-05-06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2016-05-07</w:t>
            </w:r>
          </w:p>
        </w:tc>
      </w:tr>
      <w:tr w:rsidR="00CF1771" w:rsidRPr="000A123C" w:rsidTr="00731DF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2.2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프로젝트 구조 정의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2016-05-07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2016-05-13</w:t>
            </w:r>
          </w:p>
        </w:tc>
      </w:tr>
      <w:tr w:rsidR="00CF1771" w:rsidRPr="000A123C" w:rsidTr="00731DF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2.3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DB구조 정의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이동현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2016-05-13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2016-05-15</w:t>
            </w:r>
          </w:p>
        </w:tc>
      </w:tr>
      <w:tr w:rsidR="00CF1771" w:rsidRPr="000A123C" w:rsidTr="00731DF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2.4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UI 디자인 설계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임종식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2016-05-15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2016-05-20</w:t>
            </w:r>
          </w:p>
        </w:tc>
      </w:tr>
      <w:tr w:rsidR="00CF1771" w:rsidRPr="000A123C" w:rsidTr="00731DFC">
        <w:trPr>
          <w:trHeight w:val="360"/>
        </w:trPr>
        <w:tc>
          <w:tcPr>
            <w:tcW w:w="108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3</w:t>
            </w:r>
          </w:p>
        </w:tc>
        <w:tc>
          <w:tcPr>
            <w:tcW w:w="28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구현</w:t>
            </w:r>
          </w:p>
        </w:tc>
        <w:tc>
          <w:tcPr>
            <w:tcW w:w="17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2016-05-20</w:t>
            </w:r>
          </w:p>
        </w:tc>
        <w:tc>
          <w:tcPr>
            <w:tcW w:w="152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2016-06-12</w:t>
            </w:r>
          </w:p>
        </w:tc>
      </w:tr>
      <w:tr w:rsidR="00CF1771" w:rsidRPr="000A123C" w:rsidTr="00731DF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3.1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템플릿 정의 및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2016-05-20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2016-05-29</w:t>
            </w:r>
          </w:p>
        </w:tc>
      </w:tr>
      <w:tr w:rsidR="00CF1771" w:rsidRPr="000A123C" w:rsidTr="00731DFC">
        <w:trPr>
          <w:trHeight w:val="111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Cs w:val="20"/>
              </w:rPr>
            </w:pPr>
            <w:r w:rsidRPr="000A123C">
              <w:rPr>
                <w:rFonts w:cs="굴림" w:hint="eastAsia"/>
                <w:szCs w:val="20"/>
              </w:rPr>
              <w:t>3.2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로그인</w:t>
            </w:r>
            <w:proofErr w:type="gramStart"/>
            <w:r w:rsidRPr="000A123C">
              <w:rPr>
                <w:rFonts w:cs="굴림" w:hint="eastAsia"/>
                <w:sz w:val="18"/>
                <w:szCs w:val="18"/>
              </w:rPr>
              <w:t>,회원가입</w:t>
            </w:r>
            <w:proofErr w:type="gramEnd"/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이동현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2016-05-30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2016-06-03</w:t>
            </w:r>
          </w:p>
        </w:tc>
      </w:tr>
      <w:tr w:rsidR="00CF1771" w:rsidRPr="000A123C" w:rsidTr="00731DF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3.3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proofErr w:type="spellStart"/>
            <w:r w:rsidRPr="000A123C">
              <w:rPr>
                <w:rFonts w:cs="굴림" w:hint="eastAsia"/>
                <w:sz w:val="18"/>
                <w:szCs w:val="18"/>
              </w:rPr>
              <w:t>펀딩기능</w:t>
            </w:r>
            <w:proofErr w:type="spellEnd"/>
            <w:r w:rsidRPr="000A123C">
              <w:rPr>
                <w:rFonts w:cs="굴림" w:hint="eastAsia"/>
                <w:sz w:val="18"/>
                <w:szCs w:val="18"/>
              </w:rPr>
              <w:t xml:space="preserve">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임종식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2016-05-30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2016-06-03</w:t>
            </w:r>
          </w:p>
        </w:tc>
      </w:tr>
      <w:tr w:rsidR="00CF1771" w:rsidRPr="000A123C" w:rsidTr="00731DF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3.</w:t>
            </w:r>
            <w:r w:rsidR="00784825">
              <w:rPr>
                <w:rFonts w:cs="굴림" w:hint="eastAsia"/>
                <w:sz w:val="18"/>
                <w:szCs w:val="18"/>
              </w:rPr>
              <w:t>4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동영상 등록기능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784825" w:rsidP="00731DFC">
            <w:pPr>
              <w:jc w:val="center"/>
              <w:rPr>
                <w:rFonts w:cs="굴림"/>
                <w:sz w:val="18"/>
                <w:szCs w:val="18"/>
              </w:rPr>
            </w:pPr>
            <w:r>
              <w:rPr>
                <w:rFonts w:cs="굴림" w:hint="eastAsia"/>
                <w:sz w:val="18"/>
                <w:szCs w:val="18"/>
              </w:rPr>
              <w:t>이동현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2016-06-03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2016-06-07</w:t>
            </w:r>
          </w:p>
        </w:tc>
      </w:tr>
      <w:tr w:rsidR="00CF1771" w:rsidRPr="000A123C" w:rsidTr="00731DF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3.</w:t>
            </w:r>
            <w:r w:rsidR="00784825">
              <w:rPr>
                <w:rFonts w:cs="굴림" w:hint="eastAsia"/>
                <w:sz w:val="18"/>
                <w:szCs w:val="18"/>
              </w:rPr>
              <w:t>5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실시간 순위기능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이동현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2016-06-08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2016-06-12</w:t>
            </w:r>
          </w:p>
        </w:tc>
      </w:tr>
      <w:tr w:rsidR="00CF1771" w:rsidRPr="000A123C" w:rsidTr="00731DF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3.</w:t>
            </w:r>
            <w:r w:rsidR="00784825">
              <w:rPr>
                <w:rFonts w:cs="굴림" w:hint="eastAsia"/>
                <w:sz w:val="18"/>
                <w:szCs w:val="18"/>
              </w:rPr>
              <w:t>6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모니터링 기능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임종식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2016-06-08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2016-06-12</w:t>
            </w:r>
          </w:p>
        </w:tc>
      </w:tr>
      <w:tr w:rsidR="00CF1771" w:rsidRPr="000A123C" w:rsidTr="00731DFC">
        <w:trPr>
          <w:trHeight w:val="360"/>
        </w:trPr>
        <w:tc>
          <w:tcPr>
            <w:tcW w:w="108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4</w:t>
            </w:r>
          </w:p>
        </w:tc>
        <w:tc>
          <w:tcPr>
            <w:tcW w:w="28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proofErr w:type="spellStart"/>
            <w:r w:rsidRPr="000A123C">
              <w:rPr>
                <w:rFonts w:cs="굴림" w:hint="eastAsia"/>
                <w:sz w:val="18"/>
                <w:szCs w:val="18"/>
              </w:rPr>
              <w:t>테스팅</w:t>
            </w:r>
            <w:proofErr w:type="spellEnd"/>
          </w:p>
        </w:tc>
        <w:tc>
          <w:tcPr>
            <w:tcW w:w="17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2016-06-12</w:t>
            </w:r>
          </w:p>
        </w:tc>
        <w:tc>
          <w:tcPr>
            <w:tcW w:w="152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2016-06-17</w:t>
            </w:r>
          </w:p>
        </w:tc>
      </w:tr>
      <w:tr w:rsidR="00CF1771" w:rsidRPr="000A123C" w:rsidTr="00731DF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4.1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애플리케이션 오류 수정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2016-06-12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2016-06-14</w:t>
            </w:r>
          </w:p>
        </w:tc>
      </w:tr>
      <w:tr w:rsidR="00CF1771" w:rsidRPr="000A123C" w:rsidTr="00731DF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right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4.2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애플리케이션 유지 보수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2016-06-12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CF1771" w:rsidRPr="000A123C" w:rsidRDefault="00CF1771" w:rsidP="00731DFC">
            <w:pPr>
              <w:jc w:val="center"/>
              <w:rPr>
                <w:rFonts w:cs="굴림"/>
                <w:sz w:val="18"/>
                <w:szCs w:val="18"/>
              </w:rPr>
            </w:pPr>
            <w:r w:rsidRPr="000A123C">
              <w:rPr>
                <w:rFonts w:cs="굴림" w:hint="eastAsia"/>
                <w:sz w:val="18"/>
                <w:szCs w:val="18"/>
              </w:rPr>
              <w:t>2016-06-17</w:t>
            </w:r>
          </w:p>
        </w:tc>
      </w:tr>
    </w:tbl>
    <w:p w:rsidR="00CF1771" w:rsidRDefault="00CF1771" w:rsidP="00CF1771"/>
    <w:p w:rsidR="00CF1771" w:rsidRPr="00CF1771" w:rsidRDefault="00CF1771" w:rsidP="00CF1771">
      <w:r>
        <w:t xml:space="preserve">위 그림은 WBS(Work Breakdown Structure)를 기반으로 하여 작성한 업무 </w:t>
      </w:r>
      <w:proofErr w:type="spellStart"/>
      <w:r>
        <w:t>분담표이다</w:t>
      </w:r>
      <w:proofErr w:type="spellEnd"/>
      <w:r>
        <w:t xml:space="preserve">. 총 4가지의 업무(분석, 설계, 구현, </w:t>
      </w:r>
      <w:proofErr w:type="spellStart"/>
      <w:r>
        <w:t>테스팅</w:t>
      </w:r>
      <w:proofErr w:type="spellEnd"/>
      <w:r>
        <w:t>)과정을 거쳐</w:t>
      </w:r>
      <w:r>
        <w:rPr>
          <w:rFonts w:hint="eastAsia"/>
        </w:rPr>
        <w:t xml:space="preserve"> </w:t>
      </w:r>
      <w:proofErr w:type="spellStart"/>
      <w:r>
        <w:t>싱글페이지</w:t>
      </w:r>
      <w:proofErr w:type="spellEnd"/>
      <w:r>
        <w:t xml:space="preserve"> 웹 어플리케이션을 구현 할 것이다.</w:t>
      </w:r>
    </w:p>
    <w:p w:rsidR="00CF1771" w:rsidRPr="00CF1771" w:rsidRDefault="00CF1771" w:rsidP="00CF1771"/>
    <w:p w:rsidR="00405638" w:rsidRDefault="00405638">
      <w:pPr>
        <w:widowControl/>
        <w:wordWrap/>
        <w:autoSpaceDE/>
        <w:autoSpaceDN/>
        <w:jc w:val="left"/>
      </w:pPr>
      <w:r>
        <w:br w:type="page"/>
      </w:r>
    </w:p>
    <w:p w:rsidR="00713E14" w:rsidRDefault="001914E2" w:rsidP="00713E14">
      <w:pPr>
        <w:pStyle w:val="1"/>
      </w:pPr>
      <w:bookmarkStart w:id="14" w:name="_Toc453896133"/>
      <w:r>
        <w:rPr>
          <w:rFonts w:hint="eastAsia"/>
        </w:rPr>
        <w:lastRenderedPageBreak/>
        <w:t>구현 결과 및 개선사항</w:t>
      </w:r>
      <w:bookmarkEnd w:id="14"/>
    </w:p>
    <w:p w:rsidR="001914E2" w:rsidRDefault="002E4B6E" w:rsidP="002E4B6E">
      <w:pPr>
        <w:pStyle w:val="20"/>
        <w:numPr>
          <w:ilvl w:val="1"/>
          <w:numId w:val="10"/>
        </w:numPr>
      </w:pPr>
      <w:bookmarkStart w:id="15" w:name="_Toc453896134"/>
      <w:r>
        <w:rPr>
          <w:rFonts w:hint="eastAsia"/>
        </w:rPr>
        <w:t>웹 어플리케이션</w:t>
      </w:r>
      <w:r w:rsidR="00713E14">
        <w:rPr>
          <w:rFonts w:hint="eastAsia"/>
        </w:rPr>
        <w:t xml:space="preserve"> 구현 결과</w:t>
      </w:r>
      <w:bookmarkEnd w:id="15"/>
    </w:p>
    <w:p w:rsidR="002E4B6E" w:rsidRDefault="002E4B6E" w:rsidP="002E4B6E">
      <w:pPr>
        <w:keepNext/>
      </w:pPr>
      <w:r>
        <w:rPr>
          <w:noProof/>
        </w:rPr>
        <w:drawing>
          <wp:inline distT="0" distB="0" distL="0" distR="0" wp14:anchorId="24D91808" wp14:editId="377BA3DA">
            <wp:extent cx="5400040" cy="3584575"/>
            <wp:effectExtent l="19050" t="19050" r="10160" b="158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7FE" w:rsidRDefault="002E4B6E" w:rsidP="002E4B6E">
      <w:pPr>
        <w:pStyle w:val="af0"/>
        <w:jc w:val="both"/>
      </w:pPr>
      <w:r>
        <w:t xml:space="preserve">Figure </w:t>
      </w:r>
      <w:r w:rsidR="00731DFC">
        <w:fldChar w:fldCharType="begin"/>
      </w:r>
      <w:r w:rsidR="00731DFC">
        <w:instrText xml:space="preserve"> SEQ Figure \* ARABIC </w:instrText>
      </w:r>
      <w:r w:rsidR="00731DFC">
        <w:fldChar w:fldCharType="separate"/>
      </w:r>
      <w:r w:rsidR="00E257FE">
        <w:rPr>
          <w:noProof/>
        </w:rPr>
        <w:t>3</w:t>
      </w:r>
      <w:r w:rsidR="00731DFC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메인 홈 화면 </w:t>
      </w:r>
      <w:r>
        <w:t>UI</w:t>
      </w:r>
    </w:p>
    <w:p w:rsidR="00E257FE" w:rsidRDefault="00E257FE" w:rsidP="00E257FE">
      <w:pPr>
        <w:widowControl/>
        <w:wordWrap/>
        <w:autoSpaceDE/>
        <w:autoSpaceDN/>
        <w:jc w:val="left"/>
      </w:pPr>
      <w:r>
        <w:br w:type="page"/>
      </w:r>
    </w:p>
    <w:p w:rsidR="00E257FE" w:rsidRPr="00E257FE" w:rsidRDefault="00E257FE" w:rsidP="00E257FE">
      <w:pPr>
        <w:widowControl/>
        <w:wordWrap/>
        <w:autoSpaceDE/>
        <w:autoSpaceDN/>
        <w:jc w:val="left"/>
        <w:rPr>
          <w:b/>
          <w:bCs/>
          <w:szCs w:val="20"/>
        </w:rPr>
      </w:pPr>
    </w:p>
    <w:p w:rsidR="00E257FE" w:rsidRDefault="00E257FE" w:rsidP="00E257FE">
      <w:pPr>
        <w:pStyle w:val="af0"/>
        <w:keepNext/>
        <w:jc w:val="both"/>
      </w:pPr>
      <w:r>
        <w:rPr>
          <w:noProof/>
        </w:rPr>
        <w:drawing>
          <wp:inline distT="0" distB="0" distL="0" distR="0" wp14:anchorId="5C00D236" wp14:editId="268D419A">
            <wp:extent cx="5400040" cy="2758440"/>
            <wp:effectExtent l="19050" t="19050" r="10160" b="2286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4B6E" w:rsidRDefault="00E257FE" w:rsidP="00E257FE">
      <w:pPr>
        <w:pStyle w:val="af0"/>
        <w:jc w:val="both"/>
      </w:pPr>
      <w:r>
        <w:t xml:space="preserve">Figure </w:t>
      </w:r>
      <w:r w:rsidR="000D3611">
        <w:fldChar w:fldCharType="begin"/>
      </w:r>
      <w:r w:rsidR="000D3611">
        <w:instrText xml:space="preserve"> SEQ Figure \* ARABIC </w:instrText>
      </w:r>
      <w:r w:rsidR="000D3611">
        <w:fldChar w:fldCharType="separate"/>
      </w:r>
      <w:r>
        <w:rPr>
          <w:noProof/>
        </w:rPr>
        <w:t>4</w:t>
      </w:r>
      <w:r w:rsidR="000D3611">
        <w:rPr>
          <w:noProof/>
        </w:rPr>
        <w:fldChar w:fldCharType="end"/>
      </w:r>
      <w:r>
        <w:t xml:space="preserve"> </w:t>
      </w:r>
      <w:r>
        <w:rPr>
          <w:rFonts w:hint="eastAsia"/>
        </w:rPr>
        <w:t>Ab</w:t>
      </w:r>
      <w:r>
        <w:t>out(</w:t>
      </w:r>
      <w:r>
        <w:rPr>
          <w:rFonts w:hint="eastAsia"/>
        </w:rPr>
        <w:t xml:space="preserve">소개) 화면 </w:t>
      </w:r>
      <w:r>
        <w:t>UI</w:t>
      </w:r>
    </w:p>
    <w:p w:rsidR="00E257FE" w:rsidRDefault="00E257FE" w:rsidP="00E257FE"/>
    <w:p w:rsidR="00E257FE" w:rsidRDefault="00E257FE" w:rsidP="00E257FE"/>
    <w:p w:rsidR="00E257FE" w:rsidRDefault="00E257FE" w:rsidP="00E257FE">
      <w:pPr>
        <w:keepNext/>
      </w:pPr>
      <w:r>
        <w:rPr>
          <w:noProof/>
        </w:rPr>
        <w:drawing>
          <wp:inline distT="0" distB="0" distL="0" distR="0" wp14:anchorId="0BA4632C" wp14:editId="3C7D4755">
            <wp:extent cx="5400040" cy="2738120"/>
            <wp:effectExtent l="19050" t="19050" r="10160" b="2413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7FE" w:rsidRDefault="00E257FE" w:rsidP="00E257FE">
      <w:pPr>
        <w:pStyle w:val="af0"/>
        <w:jc w:val="both"/>
      </w:pPr>
      <w:r>
        <w:t xml:space="preserve">Figure </w:t>
      </w:r>
      <w:r w:rsidR="000D3611">
        <w:fldChar w:fldCharType="begin"/>
      </w:r>
      <w:r w:rsidR="000D3611">
        <w:instrText xml:space="preserve"> SEQ Figure \* ARABIC </w:instrText>
      </w:r>
      <w:r w:rsidR="000D3611">
        <w:fldChar w:fldCharType="separate"/>
      </w:r>
      <w:r>
        <w:rPr>
          <w:noProof/>
        </w:rPr>
        <w:t>5</w:t>
      </w:r>
      <w:r w:rsidR="000D3611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프로젝트 보기 화면 </w:t>
      </w:r>
      <w:r>
        <w:t>UI</w:t>
      </w:r>
    </w:p>
    <w:p w:rsidR="00E257FE" w:rsidRDefault="00E257FE">
      <w:pPr>
        <w:widowControl/>
        <w:wordWrap/>
        <w:autoSpaceDE/>
        <w:autoSpaceDN/>
        <w:jc w:val="left"/>
        <w:rPr>
          <w:b/>
          <w:bCs/>
          <w:szCs w:val="20"/>
        </w:rPr>
      </w:pPr>
      <w:r>
        <w:br w:type="page"/>
      </w:r>
    </w:p>
    <w:p w:rsidR="00E257FE" w:rsidRDefault="00E257FE" w:rsidP="00E257FE"/>
    <w:p w:rsidR="00E257FE" w:rsidRDefault="00E257FE" w:rsidP="00E257FE">
      <w:pPr>
        <w:keepNext/>
      </w:pPr>
      <w:r>
        <w:rPr>
          <w:noProof/>
        </w:rPr>
        <w:drawing>
          <wp:inline distT="0" distB="0" distL="0" distR="0" wp14:anchorId="3FD4FBE8" wp14:editId="68D0B777">
            <wp:extent cx="5400040" cy="1271905"/>
            <wp:effectExtent l="19050" t="19050" r="10160" b="2349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7FE" w:rsidRDefault="00E257FE" w:rsidP="00E257FE">
      <w:pPr>
        <w:pStyle w:val="af0"/>
        <w:jc w:val="both"/>
      </w:pPr>
      <w:r>
        <w:t xml:space="preserve">Figure </w:t>
      </w:r>
      <w:r w:rsidR="000D3611">
        <w:fldChar w:fldCharType="begin"/>
      </w:r>
      <w:r w:rsidR="000D3611">
        <w:instrText xml:space="preserve"> SEQ Figure \* ARABIC </w:instrText>
      </w:r>
      <w:r w:rsidR="000D3611">
        <w:fldChar w:fldCharType="separate"/>
      </w:r>
      <w:r>
        <w:rPr>
          <w:noProof/>
        </w:rPr>
        <w:t>6</w:t>
      </w:r>
      <w:r w:rsidR="000D3611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프로젝트 검색 화면 </w:t>
      </w:r>
      <w:r>
        <w:t>UI</w:t>
      </w:r>
    </w:p>
    <w:p w:rsidR="00E257FE" w:rsidRDefault="00E257FE" w:rsidP="00E257FE"/>
    <w:p w:rsidR="00E257FE" w:rsidRDefault="00E257FE" w:rsidP="00E257FE">
      <w:pPr>
        <w:keepNext/>
      </w:pPr>
      <w:r>
        <w:rPr>
          <w:noProof/>
        </w:rPr>
        <w:drawing>
          <wp:inline distT="0" distB="0" distL="0" distR="0" wp14:anchorId="3C5FB5A6" wp14:editId="3EC8852F">
            <wp:extent cx="2867025" cy="2733675"/>
            <wp:effectExtent l="19050" t="19050" r="28575" b="285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7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7FE" w:rsidRDefault="00E257FE" w:rsidP="00E257FE">
      <w:pPr>
        <w:pStyle w:val="af0"/>
        <w:jc w:val="both"/>
      </w:pPr>
      <w:r>
        <w:t xml:space="preserve">Figure </w:t>
      </w:r>
      <w:r w:rsidR="000D3611">
        <w:fldChar w:fldCharType="begin"/>
      </w:r>
      <w:r w:rsidR="000D3611">
        <w:instrText xml:space="preserve"> SEQ Figure \* ARABIC </w:instrText>
      </w:r>
      <w:r w:rsidR="000D3611">
        <w:fldChar w:fldCharType="separate"/>
      </w:r>
      <w:r>
        <w:rPr>
          <w:noProof/>
        </w:rPr>
        <w:t>7</w:t>
      </w:r>
      <w:r w:rsidR="000D3611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로그인 화면 </w:t>
      </w:r>
      <w:r>
        <w:t>UI</w:t>
      </w:r>
    </w:p>
    <w:p w:rsidR="00E257FE" w:rsidRDefault="00E257FE">
      <w:pPr>
        <w:widowControl/>
        <w:wordWrap/>
        <w:autoSpaceDE/>
        <w:autoSpaceDN/>
        <w:jc w:val="left"/>
        <w:rPr>
          <w:b/>
          <w:bCs/>
          <w:szCs w:val="20"/>
        </w:rPr>
      </w:pPr>
      <w:r>
        <w:br w:type="page"/>
      </w:r>
    </w:p>
    <w:p w:rsidR="00E257FE" w:rsidRDefault="00E257FE" w:rsidP="00E257FE">
      <w:pPr>
        <w:pStyle w:val="af0"/>
        <w:jc w:val="both"/>
      </w:pPr>
    </w:p>
    <w:p w:rsidR="00E257FE" w:rsidRDefault="00E257FE" w:rsidP="00E257FE">
      <w:pPr>
        <w:keepNext/>
      </w:pPr>
      <w:r>
        <w:rPr>
          <w:noProof/>
        </w:rPr>
        <w:drawing>
          <wp:inline distT="0" distB="0" distL="0" distR="0" wp14:anchorId="3C49204C" wp14:editId="5C68CF49">
            <wp:extent cx="2400300" cy="3216402"/>
            <wp:effectExtent l="19050" t="19050" r="19050" b="222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8353" cy="3227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7FE" w:rsidRDefault="00E257FE" w:rsidP="00E257FE">
      <w:pPr>
        <w:pStyle w:val="af0"/>
        <w:jc w:val="both"/>
      </w:pPr>
      <w:r>
        <w:t xml:space="preserve">Figure </w:t>
      </w:r>
      <w:r w:rsidR="000D3611">
        <w:fldChar w:fldCharType="begin"/>
      </w:r>
      <w:r w:rsidR="000D3611">
        <w:instrText xml:space="preserve"> SEQ Figure \* ARABIC </w:instrText>
      </w:r>
      <w:r w:rsidR="000D3611">
        <w:fldChar w:fldCharType="separate"/>
      </w:r>
      <w:r>
        <w:rPr>
          <w:noProof/>
        </w:rPr>
        <w:t>8</w:t>
      </w:r>
      <w:r w:rsidR="000D3611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계정 만들기 화면 </w:t>
      </w:r>
      <w:r>
        <w:t>UI</w:t>
      </w:r>
    </w:p>
    <w:p w:rsidR="00E257FE" w:rsidRDefault="00E257FE" w:rsidP="00E257FE"/>
    <w:p w:rsidR="00E257FE" w:rsidRDefault="00E257FE" w:rsidP="00E257FE"/>
    <w:p w:rsidR="00E257FE" w:rsidRDefault="00E257FE" w:rsidP="00E257FE">
      <w:pPr>
        <w:keepNext/>
      </w:pPr>
      <w:r>
        <w:rPr>
          <w:noProof/>
        </w:rPr>
        <w:drawing>
          <wp:inline distT="0" distB="0" distL="0" distR="0" wp14:anchorId="3E723EBB" wp14:editId="3FDD5E35">
            <wp:extent cx="5400040" cy="2686050"/>
            <wp:effectExtent l="19050" t="19050" r="10160" b="190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7FE" w:rsidRDefault="00E257FE" w:rsidP="00E257FE">
      <w:pPr>
        <w:pStyle w:val="af0"/>
        <w:jc w:val="both"/>
      </w:pPr>
      <w:r>
        <w:t xml:space="preserve">Figure </w:t>
      </w:r>
      <w:r w:rsidR="000D3611">
        <w:fldChar w:fldCharType="begin"/>
      </w:r>
      <w:r w:rsidR="000D3611">
        <w:instrText xml:space="preserve"> SEQ Figure \* ARABIC </w:instrText>
      </w:r>
      <w:r w:rsidR="000D3611">
        <w:fldChar w:fldCharType="separate"/>
      </w:r>
      <w:r>
        <w:rPr>
          <w:noProof/>
        </w:rPr>
        <w:t>9</w:t>
      </w:r>
      <w:r w:rsidR="000D3611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펀딩 관리 화면 </w:t>
      </w:r>
      <w:r>
        <w:t>UI</w:t>
      </w:r>
    </w:p>
    <w:p w:rsidR="00E257FE" w:rsidRDefault="00E257FE">
      <w:pPr>
        <w:widowControl/>
        <w:wordWrap/>
        <w:autoSpaceDE/>
        <w:autoSpaceDN/>
        <w:jc w:val="left"/>
        <w:rPr>
          <w:b/>
          <w:bCs/>
          <w:szCs w:val="20"/>
        </w:rPr>
      </w:pPr>
      <w:r>
        <w:br w:type="page"/>
      </w:r>
    </w:p>
    <w:p w:rsidR="00E257FE" w:rsidRDefault="00E257FE" w:rsidP="00E257FE">
      <w:pPr>
        <w:pStyle w:val="af0"/>
        <w:keepNext/>
        <w:jc w:val="both"/>
      </w:pPr>
      <w:r>
        <w:rPr>
          <w:noProof/>
        </w:rPr>
        <w:lastRenderedPageBreak/>
        <w:drawing>
          <wp:inline distT="0" distB="0" distL="0" distR="0" wp14:anchorId="564AB0BF" wp14:editId="0A6B6C00">
            <wp:extent cx="5400040" cy="3267075"/>
            <wp:effectExtent l="19050" t="19050" r="10160" b="285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7FE" w:rsidRDefault="00E257FE" w:rsidP="00E257FE">
      <w:pPr>
        <w:pStyle w:val="af0"/>
        <w:jc w:val="both"/>
      </w:pPr>
      <w:r>
        <w:t xml:space="preserve">Figure </w:t>
      </w:r>
      <w:r w:rsidR="000D3611">
        <w:fldChar w:fldCharType="begin"/>
      </w:r>
      <w:r w:rsidR="000D3611">
        <w:instrText xml:space="preserve"> SEQ Figure \* ARABIC </w:instrText>
      </w:r>
      <w:r w:rsidR="000D3611">
        <w:fldChar w:fldCharType="separate"/>
      </w:r>
      <w:r>
        <w:rPr>
          <w:noProof/>
        </w:rPr>
        <w:t>10</w:t>
      </w:r>
      <w:r w:rsidR="000D3611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프로젝트 등록 화면 </w:t>
      </w:r>
      <w:r>
        <w:t>UI</w:t>
      </w:r>
    </w:p>
    <w:p w:rsidR="00E257FE" w:rsidRDefault="00E257FE" w:rsidP="00E257FE"/>
    <w:p w:rsidR="00E257FE" w:rsidRDefault="00E257FE" w:rsidP="00E257FE"/>
    <w:p w:rsidR="00E257FE" w:rsidRDefault="00E257FE" w:rsidP="00E257FE">
      <w:pPr>
        <w:keepNext/>
      </w:pPr>
      <w:r>
        <w:rPr>
          <w:noProof/>
        </w:rPr>
        <w:drawing>
          <wp:inline distT="0" distB="0" distL="0" distR="0" wp14:anchorId="7D736D3E" wp14:editId="5032D5F0">
            <wp:extent cx="5400040" cy="2705735"/>
            <wp:effectExtent l="19050" t="19050" r="10160" b="184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57FE" w:rsidRPr="00E257FE" w:rsidRDefault="00E257FE" w:rsidP="00E257FE">
      <w:pPr>
        <w:pStyle w:val="af0"/>
        <w:jc w:val="both"/>
      </w:pPr>
      <w:r>
        <w:t xml:space="preserve">Figure </w:t>
      </w:r>
      <w:r w:rsidR="000D3611">
        <w:fldChar w:fldCharType="begin"/>
      </w:r>
      <w:r w:rsidR="000D3611">
        <w:instrText xml:space="preserve"> SEQ Figure \* ARABIC </w:instrText>
      </w:r>
      <w:r w:rsidR="000D3611">
        <w:fldChar w:fldCharType="separate"/>
      </w:r>
      <w:r>
        <w:rPr>
          <w:noProof/>
        </w:rPr>
        <w:t>11</w:t>
      </w:r>
      <w:r w:rsidR="000D3611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추가된 </w:t>
      </w:r>
      <w:proofErr w:type="spellStart"/>
      <w:r>
        <w:rPr>
          <w:rFonts w:hint="eastAsia"/>
        </w:rPr>
        <w:t>펀딩</w:t>
      </w:r>
      <w:proofErr w:type="spellEnd"/>
      <w:r>
        <w:rPr>
          <w:rFonts w:hint="eastAsia"/>
        </w:rPr>
        <w:t xml:space="preserve"> 관리 화면 </w:t>
      </w:r>
      <w:r>
        <w:t>UI</w:t>
      </w:r>
    </w:p>
    <w:sectPr w:rsidR="00E257FE" w:rsidRPr="00E257FE" w:rsidSect="005A7BDE">
      <w:headerReference w:type="even" r:id="rId22"/>
      <w:headerReference w:type="default" r:id="rId23"/>
      <w:footerReference w:type="default" r:id="rId24"/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58BB" w:rsidRDefault="00BF58BB">
      <w:r>
        <w:separator/>
      </w:r>
    </w:p>
    <w:p w:rsidR="00BF58BB" w:rsidRDefault="00BF58BB"/>
  </w:endnote>
  <w:endnote w:type="continuationSeparator" w:id="0">
    <w:p w:rsidR="00BF58BB" w:rsidRDefault="00BF58BB">
      <w:r>
        <w:continuationSeparator/>
      </w:r>
    </w:p>
    <w:p w:rsidR="00BF58BB" w:rsidRDefault="00BF58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077"/>
      <w:gridCol w:w="426"/>
      <w:gridCol w:w="4217"/>
    </w:tblGrid>
    <w:tr w:rsidR="00731DFC" w:rsidRPr="00F33D80">
      <w:trPr>
        <w:trHeight w:val="151"/>
      </w:trPr>
      <w:tc>
        <w:tcPr>
          <w:tcW w:w="2338" w:type="pct"/>
          <w:tcBorders>
            <w:bottom w:val="single" w:sz="4" w:space="0" w:color="4F81BD"/>
          </w:tcBorders>
        </w:tcPr>
        <w:p w:rsidR="00731DFC" w:rsidRPr="00F33D80" w:rsidRDefault="00731DFC">
          <w:pPr>
            <w:pStyle w:val="a5"/>
            <w:rPr>
              <w:rFonts w:cstheme="minorHAnsi"/>
              <w:b/>
              <w:bCs/>
            </w:rPr>
          </w:pPr>
        </w:p>
      </w:tc>
      <w:tc>
        <w:tcPr>
          <w:tcW w:w="244" w:type="pct"/>
          <w:vMerge w:val="restart"/>
          <w:noWrap/>
          <w:vAlign w:val="center"/>
        </w:tcPr>
        <w:p w:rsidR="00731DFC" w:rsidRDefault="00731DFC">
          <w:pPr>
            <w:pStyle w:val="ae"/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243B58">
            <w:rPr>
              <w:noProof/>
            </w:rPr>
            <w:t>ii</w:t>
          </w:r>
          <w:r>
            <w:rPr>
              <w:noProof/>
            </w:rPr>
            <w:fldChar w:fldCharType="end"/>
          </w:r>
        </w:p>
      </w:tc>
      <w:tc>
        <w:tcPr>
          <w:tcW w:w="2418" w:type="pct"/>
          <w:tcBorders>
            <w:bottom w:val="single" w:sz="4" w:space="0" w:color="4F81BD"/>
          </w:tcBorders>
        </w:tcPr>
        <w:p w:rsidR="00731DFC" w:rsidRPr="00F33D80" w:rsidRDefault="00731DFC">
          <w:pPr>
            <w:pStyle w:val="a5"/>
            <w:rPr>
              <w:rFonts w:cstheme="minorHAnsi"/>
              <w:b/>
              <w:bCs/>
            </w:rPr>
          </w:pPr>
        </w:p>
      </w:tc>
    </w:tr>
    <w:tr w:rsidR="00731DFC" w:rsidRPr="00F33D80">
      <w:trPr>
        <w:trHeight w:val="150"/>
      </w:trPr>
      <w:tc>
        <w:tcPr>
          <w:tcW w:w="2338" w:type="pct"/>
          <w:tcBorders>
            <w:top w:val="single" w:sz="4" w:space="0" w:color="4F81BD"/>
          </w:tcBorders>
        </w:tcPr>
        <w:p w:rsidR="00731DFC" w:rsidRPr="00F33D80" w:rsidRDefault="00731DFC" w:rsidP="00DC3A17">
          <w:pPr>
            <w:pStyle w:val="a5"/>
            <w:rPr>
              <w:rFonts w:cstheme="minorHAnsi"/>
              <w:b/>
              <w:bCs/>
            </w:rPr>
          </w:pPr>
          <w:r>
            <w:rPr>
              <w:rFonts w:cstheme="minorHAnsi" w:hint="eastAsia"/>
              <w:b/>
              <w:bCs/>
            </w:rPr>
            <w:t xml:space="preserve">한국형 </w:t>
          </w:r>
          <w:proofErr w:type="spellStart"/>
          <w:r>
            <w:rPr>
              <w:rFonts w:cstheme="minorHAnsi" w:hint="eastAsia"/>
              <w:b/>
              <w:bCs/>
            </w:rPr>
            <w:t>크라우드</w:t>
          </w:r>
          <w:proofErr w:type="spellEnd"/>
          <w:r>
            <w:rPr>
              <w:rFonts w:cstheme="minorHAnsi" w:hint="eastAsia"/>
              <w:b/>
              <w:bCs/>
            </w:rPr>
            <w:t xml:space="preserve"> </w:t>
          </w:r>
          <w:proofErr w:type="spellStart"/>
          <w:r>
            <w:rPr>
              <w:rFonts w:cstheme="minorHAnsi" w:hint="eastAsia"/>
              <w:b/>
              <w:bCs/>
            </w:rPr>
            <w:t>펀딩</w:t>
          </w:r>
          <w:proofErr w:type="spellEnd"/>
          <w:r>
            <w:rPr>
              <w:rFonts w:cstheme="minorHAnsi" w:hint="eastAsia"/>
              <w:b/>
              <w:bCs/>
            </w:rPr>
            <w:t xml:space="preserve"> 사이트 개발</w:t>
          </w:r>
        </w:p>
      </w:tc>
      <w:tc>
        <w:tcPr>
          <w:tcW w:w="244" w:type="pct"/>
          <w:vMerge/>
        </w:tcPr>
        <w:p w:rsidR="00731DFC" w:rsidRPr="00F33D80" w:rsidRDefault="00731DFC">
          <w:pPr>
            <w:pStyle w:val="a5"/>
            <w:jc w:val="center"/>
            <w:rPr>
              <w:rFonts w:cstheme="minorHAnsi"/>
              <w:b/>
              <w:bCs/>
            </w:rPr>
          </w:pPr>
        </w:p>
      </w:tc>
      <w:tc>
        <w:tcPr>
          <w:tcW w:w="2418" w:type="pct"/>
          <w:tcBorders>
            <w:top w:val="single" w:sz="4" w:space="0" w:color="4F81BD"/>
          </w:tcBorders>
        </w:tcPr>
        <w:p w:rsidR="00731DFC" w:rsidRPr="00652E8D" w:rsidRDefault="00731DFC" w:rsidP="00652E8D">
          <w:pPr>
            <w:pStyle w:val="a5"/>
            <w:jc w:val="right"/>
            <w:rPr>
              <w:rFonts w:cstheme="minorHAnsi"/>
              <w:bCs/>
            </w:rPr>
          </w:pPr>
          <w:r>
            <w:rPr>
              <w:rFonts w:cstheme="minorHAnsi" w:hint="eastAsia"/>
              <w:bCs/>
            </w:rPr>
            <w:t>동서대학교</w:t>
          </w:r>
        </w:p>
      </w:tc>
    </w:tr>
  </w:tbl>
  <w:p w:rsidR="00731DFC" w:rsidRDefault="00731DFC" w:rsidP="00925BE3">
    <w:pPr>
      <w:pStyle w:val="a6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077"/>
      <w:gridCol w:w="710"/>
      <w:gridCol w:w="3933"/>
    </w:tblGrid>
    <w:tr w:rsidR="00731DFC" w:rsidRPr="00F33D80">
      <w:trPr>
        <w:trHeight w:val="151"/>
      </w:trPr>
      <w:tc>
        <w:tcPr>
          <w:tcW w:w="2338" w:type="pct"/>
          <w:tcBorders>
            <w:bottom w:val="single" w:sz="4" w:space="0" w:color="4F81BD"/>
          </w:tcBorders>
        </w:tcPr>
        <w:p w:rsidR="00731DFC" w:rsidRPr="00F33D80" w:rsidRDefault="00731DFC">
          <w:pPr>
            <w:pStyle w:val="a5"/>
            <w:rPr>
              <w:rFonts w:cstheme="minorHAnsi"/>
              <w:b/>
              <w:bCs/>
            </w:rPr>
          </w:pPr>
        </w:p>
      </w:tc>
      <w:tc>
        <w:tcPr>
          <w:tcW w:w="407" w:type="pct"/>
          <w:vMerge w:val="restart"/>
          <w:noWrap/>
          <w:vAlign w:val="center"/>
        </w:tcPr>
        <w:p w:rsidR="00731DFC" w:rsidRDefault="00731DFC" w:rsidP="004358E4">
          <w:pPr>
            <w:pStyle w:val="ae"/>
            <w:jc w:val="center"/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243B58" w:rsidRPr="00243B58">
            <w:rPr>
              <w:b/>
              <w:noProof/>
              <w:lang w:val="ko-KR"/>
            </w:rPr>
            <w:t>4</w:t>
          </w:r>
          <w:r>
            <w:rPr>
              <w:b/>
              <w:noProof/>
              <w:lang w:val="ko-KR"/>
            </w:rPr>
            <w:fldChar w:fldCharType="end"/>
          </w:r>
        </w:p>
      </w:tc>
      <w:tc>
        <w:tcPr>
          <w:tcW w:w="2256" w:type="pct"/>
          <w:tcBorders>
            <w:bottom w:val="single" w:sz="4" w:space="0" w:color="4F81BD"/>
          </w:tcBorders>
        </w:tcPr>
        <w:p w:rsidR="00731DFC" w:rsidRPr="00F33D80" w:rsidRDefault="00731DFC">
          <w:pPr>
            <w:pStyle w:val="a5"/>
            <w:rPr>
              <w:rFonts w:cstheme="minorHAnsi"/>
              <w:b/>
              <w:bCs/>
            </w:rPr>
          </w:pPr>
        </w:p>
      </w:tc>
    </w:tr>
    <w:tr w:rsidR="00731DFC" w:rsidRPr="00F33D80">
      <w:trPr>
        <w:trHeight w:val="150"/>
      </w:trPr>
      <w:tc>
        <w:tcPr>
          <w:tcW w:w="2338" w:type="pct"/>
          <w:tcBorders>
            <w:top w:val="single" w:sz="4" w:space="0" w:color="4F81BD"/>
          </w:tcBorders>
        </w:tcPr>
        <w:p w:rsidR="00731DFC" w:rsidRPr="002136EC" w:rsidRDefault="00731DFC" w:rsidP="002136EC">
          <w:r>
            <w:rPr>
              <w:rFonts w:hint="eastAsia"/>
            </w:rPr>
            <w:t>O</w:t>
          </w:r>
          <w:r>
            <w:t xml:space="preserve">BD-II </w:t>
          </w:r>
          <w:r>
            <w:rPr>
              <w:rFonts w:hint="eastAsia"/>
            </w:rPr>
            <w:t>기</w:t>
          </w:r>
          <w:r>
            <w:t>반의</w:t>
          </w:r>
          <w:r>
            <w:rPr>
              <w:rFonts w:hint="eastAsia"/>
            </w:rPr>
            <w:t xml:space="preserve"> 차</w:t>
          </w:r>
          <w:r>
            <w:t>량</w:t>
          </w:r>
          <w:r>
            <w:rPr>
              <w:rFonts w:hint="eastAsia"/>
            </w:rPr>
            <w:t xml:space="preserve"> 관</w:t>
          </w:r>
          <w:r>
            <w:t>련</w:t>
          </w:r>
          <w:r>
            <w:rPr>
              <w:rFonts w:hint="eastAsia"/>
            </w:rPr>
            <w:t xml:space="preserve"> 서</w:t>
          </w:r>
          <w:r>
            <w:t>비스</w:t>
          </w:r>
          <w:r>
            <w:rPr>
              <w:rFonts w:hint="eastAsia"/>
            </w:rPr>
            <w:t xml:space="preserve"> 구</w:t>
          </w:r>
          <w:r>
            <w:t>현</w:t>
          </w:r>
        </w:p>
      </w:tc>
      <w:tc>
        <w:tcPr>
          <w:tcW w:w="407" w:type="pct"/>
          <w:vMerge/>
        </w:tcPr>
        <w:p w:rsidR="00731DFC" w:rsidRPr="00F33D80" w:rsidRDefault="00731DFC">
          <w:pPr>
            <w:pStyle w:val="a5"/>
            <w:jc w:val="center"/>
            <w:rPr>
              <w:rFonts w:cstheme="minorHAnsi"/>
              <w:b/>
              <w:bCs/>
            </w:rPr>
          </w:pPr>
        </w:p>
      </w:tc>
      <w:tc>
        <w:tcPr>
          <w:tcW w:w="2256" w:type="pct"/>
          <w:tcBorders>
            <w:top w:val="single" w:sz="4" w:space="0" w:color="4F81BD"/>
          </w:tcBorders>
        </w:tcPr>
        <w:p w:rsidR="00731DFC" w:rsidRPr="00F33D80" w:rsidRDefault="00731DFC" w:rsidP="00652E8D">
          <w:pPr>
            <w:pStyle w:val="a5"/>
            <w:jc w:val="right"/>
            <w:rPr>
              <w:rFonts w:cstheme="minorHAnsi"/>
              <w:b/>
              <w:bCs/>
            </w:rPr>
          </w:pPr>
        </w:p>
      </w:tc>
    </w:tr>
  </w:tbl>
  <w:p w:rsidR="00731DFC" w:rsidRDefault="00731DFC" w:rsidP="00925BE3">
    <w:pPr>
      <w:pStyle w:val="a6"/>
      <w:jc w:val="center"/>
    </w:pPr>
  </w:p>
  <w:p w:rsidR="00731DFC" w:rsidRDefault="00731DFC" w:rsidP="00F4736B">
    <w:pPr>
      <w:jc w:val="right"/>
    </w:pPr>
    <w:r>
      <w:rPr>
        <w:rFonts w:hint="eastAsia"/>
      </w:rPr>
      <w:t>동서대학교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58BB" w:rsidRDefault="00BF58BB">
      <w:r>
        <w:separator/>
      </w:r>
    </w:p>
    <w:p w:rsidR="00BF58BB" w:rsidRDefault="00BF58BB"/>
  </w:footnote>
  <w:footnote w:type="continuationSeparator" w:id="0">
    <w:p w:rsidR="00BF58BB" w:rsidRDefault="00BF58BB">
      <w:r>
        <w:continuationSeparator/>
      </w:r>
    </w:p>
    <w:p w:rsidR="00BF58BB" w:rsidRDefault="00BF58B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DFC" w:rsidRDefault="00731DFC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DFC" w:rsidRDefault="00731DFC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1C4A1421" wp14:editId="60F2F54D">
              <wp:simplePos x="0" y="0"/>
              <wp:positionH relativeFrom="page">
                <wp:posOffset>1080135</wp:posOffset>
              </wp:positionH>
              <wp:positionV relativeFrom="page">
                <wp:posOffset>547370</wp:posOffset>
              </wp:positionV>
              <wp:extent cx="5396230" cy="219710"/>
              <wp:effectExtent l="3810" t="4445" r="0" b="1905"/>
              <wp:wrapNone/>
              <wp:docPr id="5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23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31DFC" w:rsidRDefault="00731DFC">
                          <w:r>
                            <w:rPr>
                              <w:rFonts w:hint="eastAsia"/>
                            </w:rPr>
                            <w:t>한</w:t>
                          </w:r>
                          <w:r>
                            <w:t>국형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hint="eastAsia"/>
                            </w:rPr>
                            <w:t>크</w:t>
                          </w:r>
                          <w:r>
                            <w:t>라우드</w:t>
                          </w:r>
                          <w:proofErr w:type="spellEnd"/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hint="eastAsia"/>
                            </w:rPr>
                            <w:t>펀</w:t>
                          </w:r>
                          <w:r>
                            <w:t>딩</w:t>
                          </w:r>
                          <w:proofErr w:type="spellEnd"/>
                          <w:r>
                            <w:rPr>
                              <w:rFonts w:hint="eastAsia"/>
                            </w:rPr>
                            <w:t xml:space="preserve"> 사</w:t>
                          </w:r>
                          <w:r>
                            <w:t>이트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</w:t>
                          </w:r>
                          <w:r>
                            <w:rPr>
                              <w:rFonts w:hint="eastAsia"/>
                            </w:rPr>
                            <w:t xml:space="preserve"> 결</w:t>
                          </w:r>
                          <w:r>
                            <w:t>과</w:t>
                          </w:r>
                          <w:r>
                            <w:rPr>
                              <w:rFonts w:hint="eastAsia"/>
                            </w:rPr>
                            <w:t xml:space="preserve"> 보</w:t>
                          </w:r>
                          <w:r>
                            <w:t>고서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left:0;text-align:left;margin-left:85.05pt;margin-top:43.1pt;width:424.9pt;height:17.3pt;z-index:251658240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" o:allowincell="f" filled="f" stroked="f">
              <v:textbox style="mso-fit-shape-to-text:t" inset=",0,,0">
                <w:txbxContent>
                  <w:p w:rsidR="00731DFC" w:rsidRDefault="00731DFC">
                    <w:r>
                      <w:rPr>
                        <w:rFonts w:hint="eastAsia"/>
                      </w:rPr>
                      <w:t>한</w:t>
                    </w:r>
                    <w:r>
                      <w:t>국형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</w:rPr>
                      <w:t>크</w:t>
                    </w:r>
                    <w:r>
                      <w:t>라우드</w:t>
                    </w:r>
                    <w:proofErr w:type="spellEnd"/>
                    <w:r>
                      <w:rPr>
                        <w:rFonts w:hint="eastAsia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</w:rPr>
                      <w:t>펀</w:t>
                    </w:r>
                    <w:r>
                      <w:t>딩</w:t>
                    </w:r>
                    <w:proofErr w:type="spellEnd"/>
                    <w:r>
                      <w:rPr>
                        <w:rFonts w:hint="eastAsia"/>
                      </w:rPr>
                      <w:t xml:space="preserve"> 사</w:t>
                    </w:r>
                    <w:r>
                      <w:t>이트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</w:t>
                    </w:r>
                    <w:r>
                      <w:rPr>
                        <w:rFonts w:hint="eastAsia"/>
                      </w:rPr>
                      <w:t xml:space="preserve"> 결</w:t>
                    </w:r>
                    <w:r>
                      <w:t>과</w:t>
                    </w:r>
                    <w:r>
                      <w:rPr>
                        <w:rFonts w:hint="eastAsia"/>
                      </w:rPr>
                      <w:t xml:space="preserve"> 보</w:t>
                    </w:r>
                    <w:r>
                      <w:t>고서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63B97778" wp14:editId="5D291108">
              <wp:simplePos x="0" y="0"/>
              <wp:positionH relativeFrom="page">
                <wp:posOffset>0</wp:posOffset>
              </wp:positionH>
              <wp:positionV relativeFrom="page">
                <wp:posOffset>547370</wp:posOffset>
              </wp:positionV>
              <wp:extent cx="1080135" cy="219710"/>
              <wp:effectExtent l="0" t="4445" r="0" b="190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0135" cy="21971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31DFC" w:rsidRPr="009E1759" w:rsidRDefault="00731DFC">
                          <w:pPr>
                            <w:jc w:val="right"/>
                            <w:rPr>
                              <w:color w:val="FFFFFF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243B58" w:rsidRPr="00243B58">
                            <w:rPr>
                              <w:noProof/>
                              <w:color w:val="FFFFFF"/>
                              <w:lang w:val="ko-KR"/>
                            </w:rPr>
                            <w:t>4</w:t>
                          </w:r>
                          <w:r>
                            <w:rPr>
                              <w:noProof/>
                              <w:color w:val="FFFFFF"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027" type="#_x0000_t202" style="position:absolute;left:0;text-align:left;margin-left:0;margin-top:43.1pt;width:85.05pt;height:17.3pt;z-index:251657216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" o:allowincell="f" fillcolor="#4f81bd" stroked="f">
              <v:textbox style="mso-fit-shape-to-text:t" inset=",0,,0">
                <w:txbxContent>
                  <w:p w:rsidR="00731DFC" w:rsidRPr="009E1759" w:rsidRDefault="00731DFC">
                    <w:pPr>
                      <w:jc w:val="right"/>
                      <w:rPr>
                        <w:color w:val="FFFFFF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243B58" w:rsidRPr="00243B58">
                      <w:rPr>
                        <w:noProof/>
                        <w:color w:val="FFFFFF"/>
                        <w:lang w:val="ko-KR"/>
                      </w:rPr>
                      <w:t>4</w:t>
                    </w:r>
                    <w:r>
                      <w:rPr>
                        <w:noProof/>
                        <w:color w:val="FFFFFF"/>
                        <w:lang w:val="ko-KR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731DFC" w:rsidRDefault="00731DF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558C0"/>
    <w:multiLevelType w:val="hybridMultilevel"/>
    <w:tmpl w:val="23749EE8"/>
    <w:lvl w:ilvl="0" w:tplc="56A20870">
      <w:start w:val="1"/>
      <w:numFmt w:val="decimal"/>
      <w:lvlText w:val="[%1]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D2A0834"/>
    <w:multiLevelType w:val="hybridMultilevel"/>
    <w:tmpl w:val="B7806196"/>
    <w:lvl w:ilvl="0" w:tplc="FAD2E4B8">
      <w:start w:val="1"/>
      <w:numFmt w:val="bullet"/>
      <w:lvlText w:val="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568ED974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624D02A">
      <w:numFmt w:val="bullet"/>
      <w:pStyle w:val="2"/>
      <w:lvlText w:val=""/>
      <w:lvlJc w:val="left"/>
      <w:pPr>
        <w:tabs>
          <w:tab w:val="num" w:pos="1560"/>
        </w:tabs>
        <w:ind w:left="1560" w:hanging="360"/>
      </w:pPr>
      <w:rPr>
        <w:rFonts w:ascii="Wingdings" w:eastAsia="바탕" w:hAnsi="Wingdings" w:cs="Times New Roman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>
    <w:nsid w:val="1EF13E87"/>
    <w:multiLevelType w:val="hybridMultilevel"/>
    <w:tmpl w:val="F754DE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4837356"/>
    <w:multiLevelType w:val="hybridMultilevel"/>
    <w:tmpl w:val="E3945CF0"/>
    <w:lvl w:ilvl="0" w:tplc="C12A0DCA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6B8411A"/>
    <w:multiLevelType w:val="multilevel"/>
    <w:tmpl w:val="D6284970"/>
    <w:lvl w:ilvl="0">
      <w:start w:val="1"/>
      <w:numFmt w:val="decimal"/>
      <w:pStyle w:val="1"/>
      <w:suff w:val="space"/>
      <w:lvlText w:val="%1."/>
      <w:lvlJc w:val="left"/>
      <w:pPr>
        <w:ind w:left="765" w:hanging="565"/>
      </w:pPr>
      <w:rPr>
        <w:rFonts w:hint="eastAsia"/>
        <w:color w:val="auto"/>
      </w:rPr>
    </w:lvl>
    <w:lvl w:ilvl="1">
      <w:start w:val="1"/>
      <w:numFmt w:val="decimal"/>
      <w:pStyle w:val="20"/>
      <w:suff w:val="space"/>
      <w:lvlText w:val="%1.%2"/>
      <w:lvlJc w:val="left"/>
      <w:pPr>
        <w:ind w:left="1132" w:hanging="1132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558" w:hanging="1558"/>
      </w:pPr>
      <w:rPr>
        <w:rFonts w:hint="eastAsia"/>
      </w:rPr>
    </w:lvl>
    <w:lvl w:ilvl="3">
      <w:start w:val="1"/>
      <w:numFmt w:val="ganada"/>
      <w:pStyle w:val="4"/>
      <w:suff w:val="space"/>
      <w:lvlText w:val="%4) "/>
      <w:lvlJc w:val="left"/>
      <w:pPr>
        <w:ind w:left="2124" w:hanging="172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921"/>
        </w:tabs>
        <w:ind w:left="269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400"/>
        </w:tabs>
        <w:ind w:left="340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67"/>
        </w:tabs>
        <w:ind w:left="396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534"/>
        </w:tabs>
        <w:ind w:left="453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42"/>
        </w:tabs>
        <w:ind w:left="5242" w:hanging="1700"/>
      </w:pPr>
      <w:rPr>
        <w:rFonts w:hint="eastAsia"/>
      </w:rPr>
    </w:lvl>
  </w:abstractNum>
  <w:abstractNum w:abstractNumId="5">
    <w:nsid w:val="5FCC4E9D"/>
    <w:multiLevelType w:val="hybridMultilevel"/>
    <w:tmpl w:val="1E10C94E"/>
    <w:lvl w:ilvl="0" w:tplc="7F5A3DB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644F6635"/>
    <w:multiLevelType w:val="hybridMultilevel"/>
    <w:tmpl w:val="FC0CDD24"/>
    <w:lvl w:ilvl="0" w:tplc="94DC413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7">
    <w:nsid w:val="72D778F2"/>
    <w:multiLevelType w:val="hybridMultilevel"/>
    <w:tmpl w:val="6540E580"/>
    <w:lvl w:ilvl="0" w:tplc="810C31B0">
      <w:start w:val="1"/>
      <w:numFmt w:val="bullet"/>
      <w:pStyle w:val="a"/>
      <w:lvlText w:val=""/>
      <w:lvlJc w:val="left"/>
      <w:pPr>
        <w:tabs>
          <w:tab w:val="num" w:pos="567"/>
        </w:tabs>
        <w:ind w:left="737" w:hanging="337"/>
      </w:pPr>
      <w:rPr>
        <w:rFonts w:ascii="Wingdings" w:hAnsi="Wingdings" w:hint="default"/>
      </w:rPr>
    </w:lvl>
    <w:lvl w:ilvl="1" w:tplc="568ED974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624D02A">
      <w:numFmt w:val="bullet"/>
      <w:lvlText w:val=""/>
      <w:lvlJc w:val="left"/>
      <w:pPr>
        <w:tabs>
          <w:tab w:val="num" w:pos="1560"/>
        </w:tabs>
        <w:ind w:left="1560" w:hanging="360"/>
      </w:pPr>
      <w:rPr>
        <w:rFonts w:ascii="Wingdings" w:eastAsia="바탕" w:hAnsi="Wingdings" w:cs="Times New Roman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>
    <w:nsid w:val="7A1E2BB0"/>
    <w:multiLevelType w:val="hybridMultilevel"/>
    <w:tmpl w:val="13CCF824"/>
    <w:lvl w:ilvl="0" w:tplc="34109718">
      <w:start w:val="1"/>
      <w:numFmt w:val="bullet"/>
      <w:pStyle w:val="a0"/>
      <w:lvlText w:val=""/>
      <w:lvlJc w:val="left"/>
      <w:pPr>
        <w:tabs>
          <w:tab w:val="num" w:pos="1077"/>
        </w:tabs>
        <w:ind w:left="1137" w:hanging="337"/>
      </w:pPr>
      <w:rPr>
        <w:rFonts w:ascii="Wingdings" w:hAnsi="Wingdings" w:hint="default"/>
      </w:rPr>
    </w:lvl>
    <w:lvl w:ilvl="1" w:tplc="54E2D19E">
      <w:start w:val="1"/>
      <w:numFmt w:val="lowerRoman"/>
      <w:pStyle w:val="a0"/>
      <w:lvlText w:val="%2."/>
      <w:lvlJc w:val="right"/>
      <w:pPr>
        <w:tabs>
          <w:tab w:val="num" w:pos="1200"/>
        </w:tabs>
        <w:ind w:left="1200" w:hanging="400"/>
      </w:pPr>
      <w:rPr>
        <w:rFonts w:hint="eastAsia"/>
      </w:rPr>
    </w:lvl>
    <w:lvl w:ilvl="2" w:tplc="0624D02A">
      <w:numFmt w:val="bullet"/>
      <w:lvlText w:val=""/>
      <w:lvlJc w:val="left"/>
      <w:pPr>
        <w:tabs>
          <w:tab w:val="num" w:pos="1560"/>
        </w:tabs>
        <w:ind w:left="1560" w:hanging="360"/>
      </w:pPr>
      <w:rPr>
        <w:rFonts w:ascii="Wingdings" w:eastAsia="바탕" w:hAnsi="Wingdings" w:cs="Times New Roman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>
    <w:nsid w:val="7A7D6040"/>
    <w:multiLevelType w:val="hybridMultilevel"/>
    <w:tmpl w:val="EDAC7A2C"/>
    <w:lvl w:ilvl="0" w:tplc="9036E2D8">
      <w:start w:val="1"/>
      <w:numFmt w:val="decimal"/>
      <w:pStyle w:val="21"/>
      <w:lvlText w:val="[%1]"/>
      <w:lvlJc w:val="left"/>
      <w:pPr>
        <w:ind w:left="800" w:hanging="400"/>
      </w:pPr>
      <w:rPr>
        <w:rFonts w:ascii="맑은 고딕" w:hAnsi="맑은 고딕" w:hint="eastAsia"/>
        <w:b w:val="0"/>
        <w:i w:val="0"/>
        <w:snapToGrid w:val="0"/>
        <w:sz w:val="20"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AE87B7E"/>
    <w:multiLevelType w:val="hybridMultilevel"/>
    <w:tmpl w:val="C43839D2"/>
    <w:lvl w:ilvl="0" w:tplc="7B8C1FF2">
      <w:start w:val="1"/>
      <w:numFmt w:val="lowerLetter"/>
      <w:lvlText w:val="%1."/>
      <w:lvlJc w:val="left"/>
      <w:pPr>
        <w:ind w:left="236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1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7"/>
  </w:num>
  <w:num w:numId="6">
    <w:abstractNumId w:val="10"/>
  </w:num>
  <w:num w:numId="7">
    <w:abstractNumId w:val="6"/>
  </w:num>
  <w:num w:numId="8">
    <w:abstractNumId w:val="2"/>
  </w:num>
  <w:num w:numId="9">
    <w:abstractNumId w:val="3"/>
  </w:num>
  <w:num w:numId="10">
    <w:abstractNumId w:val="4"/>
    <w:lvlOverride w:ilvl="0">
      <w:startOverride w:val="2"/>
    </w:lvlOverride>
    <w:lvlOverride w:ilvl="1">
      <w:startOverride w:val="1"/>
    </w:lvlOverride>
  </w:num>
  <w:num w:numId="11">
    <w:abstractNumId w:val="0"/>
  </w:num>
  <w:num w:numId="12">
    <w:abstractNumId w:val="9"/>
  </w:num>
  <w:num w:numId="13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9EC"/>
    <w:rsid w:val="00002F21"/>
    <w:rsid w:val="0000474F"/>
    <w:rsid w:val="00004AE5"/>
    <w:rsid w:val="0000521A"/>
    <w:rsid w:val="00005593"/>
    <w:rsid w:val="000063A1"/>
    <w:rsid w:val="000066DF"/>
    <w:rsid w:val="000074E2"/>
    <w:rsid w:val="00010666"/>
    <w:rsid w:val="00012700"/>
    <w:rsid w:val="000141AE"/>
    <w:rsid w:val="00017E8E"/>
    <w:rsid w:val="00021C59"/>
    <w:rsid w:val="000230A3"/>
    <w:rsid w:val="00025310"/>
    <w:rsid w:val="00025448"/>
    <w:rsid w:val="00026345"/>
    <w:rsid w:val="00026FFE"/>
    <w:rsid w:val="00030324"/>
    <w:rsid w:val="00032079"/>
    <w:rsid w:val="00032D41"/>
    <w:rsid w:val="00032ED8"/>
    <w:rsid w:val="0004038A"/>
    <w:rsid w:val="00040CFD"/>
    <w:rsid w:val="0004135D"/>
    <w:rsid w:val="000418AD"/>
    <w:rsid w:val="00043D04"/>
    <w:rsid w:val="0004684B"/>
    <w:rsid w:val="00046BC6"/>
    <w:rsid w:val="0004754B"/>
    <w:rsid w:val="0005019D"/>
    <w:rsid w:val="00050C64"/>
    <w:rsid w:val="00055EE3"/>
    <w:rsid w:val="000573EB"/>
    <w:rsid w:val="00060D8D"/>
    <w:rsid w:val="000649BF"/>
    <w:rsid w:val="00065317"/>
    <w:rsid w:val="00065BAB"/>
    <w:rsid w:val="00067894"/>
    <w:rsid w:val="00070AA7"/>
    <w:rsid w:val="00070B08"/>
    <w:rsid w:val="00071BAD"/>
    <w:rsid w:val="00072911"/>
    <w:rsid w:val="00075C11"/>
    <w:rsid w:val="00080257"/>
    <w:rsid w:val="0008097C"/>
    <w:rsid w:val="0008102C"/>
    <w:rsid w:val="000827DB"/>
    <w:rsid w:val="00087376"/>
    <w:rsid w:val="000909EC"/>
    <w:rsid w:val="000917A2"/>
    <w:rsid w:val="00092341"/>
    <w:rsid w:val="00093E3F"/>
    <w:rsid w:val="00095926"/>
    <w:rsid w:val="00096AA8"/>
    <w:rsid w:val="00096D73"/>
    <w:rsid w:val="000A0713"/>
    <w:rsid w:val="000A13B9"/>
    <w:rsid w:val="000A17A0"/>
    <w:rsid w:val="000A29F0"/>
    <w:rsid w:val="000A2C0F"/>
    <w:rsid w:val="000A3942"/>
    <w:rsid w:val="000A4530"/>
    <w:rsid w:val="000A6947"/>
    <w:rsid w:val="000A708E"/>
    <w:rsid w:val="000B0361"/>
    <w:rsid w:val="000B0BB3"/>
    <w:rsid w:val="000B2337"/>
    <w:rsid w:val="000B3D21"/>
    <w:rsid w:val="000B58A7"/>
    <w:rsid w:val="000B6877"/>
    <w:rsid w:val="000B7DE3"/>
    <w:rsid w:val="000C14BC"/>
    <w:rsid w:val="000C15F8"/>
    <w:rsid w:val="000C25F8"/>
    <w:rsid w:val="000C2E6B"/>
    <w:rsid w:val="000C3D60"/>
    <w:rsid w:val="000C501D"/>
    <w:rsid w:val="000C6EDE"/>
    <w:rsid w:val="000D0AEB"/>
    <w:rsid w:val="000D3611"/>
    <w:rsid w:val="000D4726"/>
    <w:rsid w:val="000D7315"/>
    <w:rsid w:val="000D7ABC"/>
    <w:rsid w:val="000E017D"/>
    <w:rsid w:val="000E0265"/>
    <w:rsid w:val="000E2B04"/>
    <w:rsid w:val="000E6116"/>
    <w:rsid w:val="000E6141"/>
    <w:rsid w:val="000F15AC"/>
    <w:rsid w:val="000F353F"/>
    <w:rsid w:val="000F370D"/>
    <w:rsid w:val="000F43F8"/>
    <w:rsid w:val="000F67BF"/>
    <w:rsid w:val="00100991"/>
    <w:rsid w:val="001043AA"/>
    <w:rsid w:val="00104998"/>
    <w:rsid w:val="0010633D"/>
    <w:rsid w:val="0010781A"/>
    <w:rsid w:val="0011238C"/>
    <w:rsid w:val="00113E66"/>
    <w:rsid w:val="0011718E"/>
    <w:rsid w:val="001229A2"/>
    <w:rsid w:val="00122F31"/>
    <w:rsid w:val="00124C6F"/>
    <w:rsid w:val="00125F30"/>
    <w:rsid w:val="00126201"/>
    <w:rsid w:val="0013474B"/>
    <w:rsid w:val="00134940"/>
    <w:rsid w:val="00136485"/>
    <w:rsid w:val="0013670E"/>
    <w:rsid w:val="00137409"/>
    <w:rsid w:val="00137702"/>
    <w:rsid w:val="00137BC0"/>
    <w:rsid w:val="00140744"/>
    <w:rsid w:val="00143D94"/>
    <w:rsid w:val="00145498"/>
    <w:rsid w:val="00153F68"/>
    <w:rsid w:val="00157755"/>
    <w:rsid w:val="00157E2A"/>
    <w:rsid w:val="00162726"/>
    <w:rsid w:val="00162746"/>
    <w:rsid w:val="001638D5"/>
    <w:rsid w:val="00163B51"/>
    <w:rsid w:val="0016407E"/>
    <w:rsid w:val="0016472A"/>
    <w:rsid w:val="00164C6C"/>
    <w:rsid w:val="00164E8B"/>
    <w:rsid w:val="0017122B"/>
    <w:rsid w:val="00173116"/>
    <w:rsid w:val="00173B45"/>
    <w:rsid w:val="00173E38"/>
    <w:rsid w:val="00176502"/>
    <w:rsid w:val="0018189E"/>
    <w:rsid w:val="00183356"/>
    <w:rsid w:val="00190F09"/>
    <w:rsid w:val="001911E7"/>
    <w:rsid w:val="001914E2"/>
    <w:rsid w:val="00192C58"/>
    <w:rsid w:val="001937C1"/>
    <w:rsid w:val="00193F5D"/>
    <w:rsid w:val="00193F89"/>
    <w:rsid w:val="00195FA5"/>
    <w:rsid w:val="00196069"/>
    <w:rsid w:val="001A4492"/>
    <w:rsid w:val="001A4A9E"/>
    <w:rsid w:val="001A6095"/>
    <w:rsid w:val="001A6862"/>
    <w:rsid w:val="001B37B1"/>
    <w:rsid w:val="001B4502"/>
    <w:rsid w:val="001C1EDF"/>
    <w:rsid w:val="001C2EC9"/>
    <w:rsid w:val="001C3426"/>
    <w:rsid w:val="001C37EA"/>
    <w:rsid w:val="001C3E79"/>
    <w:rsid w:val="001C404B"/>
    <w:rsid w:val="001C59BE"/>
    <w:rsid w:val="001D3540"/>
    <w:rsid w:val="001D3DBA"/>
    <w:rsid w:val="001D4679"/>
    <w:rsid w:val="001D4EFA"/>
    <w:rsid w:val="001D66B1"/>
    <w:rsid w:val="001D7A02"/>
    <w:rsid w:val="001E06A4"/>
    <w:rsid w:val="001E202E"/>
    <w:rsid w:val="001E3385"/>
    <w:rsid w:val="001E3C67"/>
    <w:rsid w:val="001E4A6E"/>
    <w:rsid w:val="001E4CA0"/>
    <w:rsid w:val="001E663F"/>
    <w:rsid w:val="001E6C43"/>
    <w:rsid w:val="001E77CE"/>
    <w:rsid w:val="001F0A80"/>
    <w:rsid w:val="001F6DEC"/>
    <w:rsid w:val="00201390"/>
    <w:rsid w:val="00203FFE"/>
    <w:rsid w:val="00205506"/>
    <w:rsid w:val="00205BDC"/>
    <w:rsid w:val="00206FE5"/>
    <w:rsid w:val="00207010"/>
    <w:rsid w:val="0020724F"/>
    <w:rsid w:val="00207771"/>
    <w:rsid w:val="002077C0"/>
    <w:rsid w:val="002106E9"/>
    <w:rsid w:val="002109C9"/>
    <w:rsid w:val="00210BD9"/>
    <w:rsid w:val="002113E5"/>
    <w:rsid w:val="002136EC"/>
    <w:rsid w:val="00214DCB"/>
    <w:rsid w:val="002153FF"/>
    <w:rsid w:val="00215B6C"/>
    <w:rsid w:val="002160F3"/>
    <w:rsid w:val="00216578"/>
    <w:rsid w:val="002207FD"/>
    <w:rsid w:val="00220936"/>
    <w:rsid w:val="00221AFA"/>
    <w:rsid w:val="002225C8"/>
    <w:rsid w:val="002230D6"/>
    <w:rsid w:val="00224E34"/>
    <w:rsid w:val="00227DC0"/>
    <w:rsid w:val="00230D4D"/>
    <w:rsid w:val="002321E7"/>
    <w:rsid w:val="0023530C"/>
    <w:rsid w:val="00236CCC"/>
    <w:rsid w:val="002401D2"/>
    <w:rsid w:val="002407A9"/>
    <w:rsid w:val="00241430"/>
    <w:rsid w:val="00242553"/>
    <w:rsid w:val="002439EC"/>
    <w:rsid w:val="00243B58"/>
    <w:rsid w:val="00243DC3"/>
    <w:rsid w:val="002464CD"/>
    <w:rsid w:val="0024792D"/>
    <w:rsid w:val="00251170"/>
    <w:rsid w:val="002512C6"/>
    <w:rsid w:val="0025461F"/>
    <w:rsid w:val="00256F86"/>
    <w:rsid w:val="0026045D"/>
    <w:rsid w:val="002612DD"/>
    <w:rsid w:val="0026657E"/>
    <w:rsid w:val="00270AA4"/>
    <w:rsid w:val="00271CA5"/>
    <w:rsid w:val="0027326F"/>
    <w:rsid w:val="00273724"/>
    <w:rsid w:val="00273B91"/>
    <w:rsid w:val="00280C45"/>
    <w:rsid w:val="0028187E"/>
    <w:rsid w:val="002819B5"/>
    <w:rsid w:val="002830D2"/>
    <w:rsid w:val="002840CA"/>
    <w:rsid w:val="00284C8C"/>
    <w:rsid w:val="00284CD8"/>
    <w:rsid w:val="00285BD3"/>
    <w:rsid w:val="002865FA"/>
    <w:rsid w:val="0028724F"/>
    <w:rsid w:val="002877CC"/>
    <w:rsid w:val="002879D1"/>
    <w:rsid w:val="00287E66"/>
    <w:rsid w:val="002905BE"/>
    <w:rsid w:val="002912F4"/>
    <w:rsid w:val="00292360"/>
    <w:rsid w:val="00294C3A"/>
    <w:rsid w:val="00297025"/>
    <w:rsid w:val="002A1161"/>
    <w:rsid w:val="002A2477"/>
    <w:rsid w:val="002A37C7"/>
    <w:rsid w:val="002A3C69"/>
    <w:rsid w:val="002B4CAF"/>
    <w:rsid w:val="002C007D"/>
    <w:rsid w:val="002C054D"/>
    <w:rsid w:val="002C0A32"/>
    <w:rsid w:val="002C13C5"/>
    <w:rsid w:val="002C24F5"/>
    <w:rsid w:val="002C39CD"/>
    <w:rsid w:val="002C47DB"/>
    <w:rsid w:val="002C5808"/>
    <w:rsid w:val="002C5B6C"/>
    <w:rsid w:val="002C744E"/>
    <w:rsid w:val="002D1D52"/>
    <w:rsid w:val="002D1E27"/>
    <w:rsid w:val="002D44C3"/>
    <w:rsid w:val="002D6674"/>
    <w:rsid w:val="002E1BF1"/>
    <w:rsid w:val="002E3187"/>
    <w:rsid w:val="002E4B6E"/>
    <w:rsid w:val="002E6213"/>
    <w:rsid w:val="002F0394"/>
    <w:rsid w:val="002F04E5"/>
    <w:rsid w:val="002F1A43"/>
    <w:rsid w:val="002F1ED9"/>
    <w:rsid w:val="002F1EDF"/>
    <w:rsid w:val="002F3030"/>
    <w:rsid w:val="002F5628"/>
    <w:rsid w:val="002F61D7"/>
    <w:rsid w:val="002F6CD1"/>
    <w:rsid w:val="002F77C4"/>
    <w:rsid w:val="0030168B"/>
    <w:rsid w:val="00302A2E"/>
    <w:rsid w:val="0030324A"/>
    <w:rsid w:val="0031067E"/>
    <w:rsid w:val="00310BA6"/>
    <w:rsid w:val="00315008"/>
    <w:rsid w:val="00321014"/>
    <w:rsid w:val="003229A7"/>
    <w:rsid w:val="0032308A"/>
    <w:rsid w:val="00326478"/>
    <w:rsid w:val="003310E0"/>
    <w:rsid w:val="00332225"/>
    <w:rsid w:val="00334F38"/>
    <w:rsid w:val="00335744"/>
    <w:rsid w:val="0033591E"/>
    <w:rsid w:val="0034076B"/>
    <w:rsid w:val="00341501"/>
    <w:rsid w:val="00344B6E"/>
    <w:rsid w:val="0034528D"/>
    <w:rsid w:val="0034564C"/>
    <w:rsid w:val="0034719E"/>
    <w:rsid w:val="00352ED2"/>
    <w:rsid w:val="003533E0"/>
    <w:rsid w:val="003536EA"/>
    <w:rsid w:val="00354BF9"/>
    <w:rsid w:val="00356C69"/>
    <w:rsid w:val="00361636"/>
    <w:rsid w:val="00364191"/>
    <w:rsid w:val="00364E57"/>
    <w:rsid w:val="00365694"/>
    <w:rsid w:val="003658BB"/>
    <w:rsid w:val="003661C7"/>
    <w:rsid w:val="0036750C"/>
    <w:rsid w:val="0037089B"/>
    <w:rsid w:val="00370ABA"/>
    <w:rsid w:val="00370ED8"/>
    <w:rsid w:val="003735F8"/>
    <w:rsid w:val="00377A75"/>
    <w:rsid w:val="00377C96"/>
    <w:rsid w:val="003809AD"/>
    <w:rsid w:val="003814B4"/>
    <w:rsid w:val="0038254C"/>
    <w:rsid w:val="00382935"/>
    <w:rsid w:val="0038345E"/>
    <w:rsid w:val="00383D44"/>
    <w:rsid w:val="0038491C"/>
    <w:rsid w:val="00386AC6"/>
    <w:rsid w:val="00386CF0"/>
    <w:rsid w:val="0039020E"/>
    <w:rsid w:val="0039142A"/>
    <w:rsid w:val="003925BF"/>
    <w:rsid w:val="003933E1"/>
    <w:rsid w:val="003936DD"/>
    <w:rsid w:val="0039445F"/>
    <w:rsid w:val="00394813"/>
    <w:rsid w:val="003954BE"/>
    <w:rsid w:val="00396454"/>
    <w:rsid w:val="00396574"/>
    <w:rsid w:val="003977D9"/>
    <w:rsid w:val="00397E1B"/>
    <w:rsid w:val="003A0DCD"/>
    <w:rsid w:val="003A2951"/>
    <w:rsid w:val="003A508A"/>
    <w:rsid w:val="003A7ECA"/>
    <w:rsid w:val="003B039F"/>
    <w:rsid w:val="003B0A1D"/>
    <w:rsid w:val="003B1E2A"/>
    <w:rsid w:val="003B724B"/>
    <w:rsid w:val="003B7ACC"/>
    <w:rsid w:val="003C15DA"/>
    <w:rsid w:val="003C4CFB"/>
    <w:rsid w:val="003D007D"/>
    <w:rsid w:val="003D0D54"/>
    <w:rsid w:val="003D1021"/>
    <w:rsid w:val="003D353E"/>
    <w:rsid w:val="003D4F5A"/>
    <w:rsid w:val="003D6ED6"/>
    <w:rsid w:val="003E132B"/>
    <w:rsid w:val="003E3B3C"/>
    <w:rsid w:val="003E3BF6"/>
    <w:rsid w:val="003E5D6C"/>
    <w:rsid w:val="003E650E"/>
    <w:rsid w:val="003E6B75"/>
    <w:rsid w:val="003F04ED"/>
    <w:rsid w:val="003F093A"/>
    <w:rsid w:val="003F16E3"/>
    <w:rsid w:val="003F3654"/>
    <w:rsid w:val="003F6AFD"/>
    <w:rsid w:val="0040037B"/>
    <w:rsid w:val="00401A61"/>
    <w:rsid w:val="00405638"/>
    <w:rsid w:val="00405D78"/>
    <w:rsid w:val="00413276"/>
    <w:rsid w:val="0041381B"/>
    <w:rsid w:val="00416A59"/>
    <w:rsid w:val="00417FFD"/>
    <w:rsid w:val="0042368E"/>
    <w:rsid w:val="0042414E"/>
    <w:rsid w:val="00424151"/>
    <w:rsid w:val="00427D1F"/>
    <w:rsid w:val="0043080E"/>
    <w:rsid w:val="00431641"/>
    <w:rsid w:val="0043213B"/>
    <w:rsid w:val="00433862"/>
    <w:rsid w:val="004358E4"/>
    <w:rsid w:val="00435BCD"/>
    <w:rsid w:val="00440861"/>
    <w:rsid w:val="00440B2D"/>
    <w:rsid w:val="004422D4"/>
    <w:rsid w:val="004423C3"/>
    <w:rsid w:val="00443C85"/>
    <w:rsid w:val="00446493"/>
    <w:rsid w:val="00452B52"/>
    <w:rsid w:val="00456D50"/>
    <w:rsid w:val="00457CC8"/>
    <w:rsid w:val="00461217"/>
    <w:rsid w:val="00462528"/>
    <w:rsid w:val="00464B0B"/>
    <w:rsid w:val="00465B27"/>
    <w:rsid w:val="00466C35"/>
    <w:rsid w:val="004679D2"/>
    <w:rsid w:val="004706DF"/>
    <w:rsid w:val="00470A6E"/>
    <w:rsid w:val="00470D28"/>
    <w:rsid w:val="00471DDF"/>
    <w:rsid w:val="004801B8"/>
    <w:rsid w:val="00486720"/>
    <w:rsid w:val="00487481"/>
    <w:rsid w:val="004878D7"/>
    <w:rsid w:val="00494CB6"/>
    <w:rsid w:val="00497375"/>
    <w:rsid w:val="004A1AAC"/>
    <w:rsid w:val="004A2FB5"/>
    <w:rsid w:val="004A38C4"/>
    <w:rsid w:val="004A5515"/>
    <w:rsid w:val="004A7E33"/>
    <w:rsid w:val="004B0729"/>
    <w:rsid w:val="004B31E4"/>
    <w:rsid w:val="004B3D83"/>
    <w:rsid w:val="004B62C8"/>
    <w:rsid w:val="004B713E"/>
    <w:rsid w:val="004C3346"/>
    <w:rsid w:val="004C3355"/>
    <w:rsid w:val="004C6C42"/>
    <w:rsid w:val="004D00DD"/>
    <w:rsid w:val="004D2143"/>
    <w:rsid w:val="004D41FA"/>
    <w:rsid w:val="004D44E3"/>
    <w:rsid w:val="004E1F04"/>
    <w:rsid w:val="004E2B82"/>
    <w:rsid w:val="004E5C1A"/>
    <w:rsid w:val="004E6DDC"/>
    <w:rsid w:val="004E7780"/>
    <w:rsid w:val="004F0955"/>
    <w:rsid w:val="004F1011"/>
    <w:rsid w:val="004F115A"/>
    <w:rsid w:val="004F135E"/>
    <w:rsid w:val="004F3BB3"/>
    <w:rsid w:val="004F457D"/>
    <w:rsid w:val="005002CE"/>
    <w:rsid w:val="00504EB6"/>
    <w:rsid w:val="005102C1"/>
    <w:rsid w:val="005120C9"/>
    <w:rsid w:val="00513644"/>
    <w:rsid w:val="00514271"/>
    <w:rsid w:val="00515332"/>
    <w:rsid w:val="00515645"/>
    <w:rsid w:val="00523CE0"/>
    <w:rsid w:val="00525DC8"/>
    <w:rsid w:val="0053019B"/>
    <w:rsid w:val="00530DA0"/>
    <w:rsid w:val="00534F57"/>
    <w:rsid w:val="00536501"/>
    <w:rsid w:val="0054318A"/>
    <w:rsid w:val="00544278"/>
    <w:rsid w:val="00544735"/>
    <w:rsid w:val="005453DF"/>
    <w:rsid w:val="005460FA"/>
    <w:rsid w:val="00547407"/>
    <w:rsid w:val="00552750"/>
    <w:rsid w:val="00554FF5"/>
    <w:rsid w:val="005621B7"/>
    <w:rsid w:val="00563FB7"/>
    <w:rsid w:val="00566ACE"/>
    <w:rsid w:val="0056723A"/>
    <w:rsid w:val="00571C6B"/>
    <w:rsid w:val="005724BE"/>
    <w:rsid w:val="00575E41"/>
    <w:rsid w:val="005829F8"/>
    <w:rsid w:val="00583C0C"/>
    <w:rsid w:val="00583EE7"/>
    <w:rsid w:val="00585403"/>
    <w:rsid w:val="00590708"/>
    <w:rsid w:val="0059188B"/>
    <w:rsid w:val="00592944"/>
    <w:rsid w:val="005934E4"/>
    <w:rsid w:val="00596AE0"/>
    <w:rsid w:val="00596C07"/>
    <w:rsid w:val="005A2A01"/>
    <w:rsid w:val="005A53D7"/>
    <w:rsid w:val="005A710F"/>
    <w:rsid w:val="005A7BDE"/>
    <w:rsid w:val="005B0A05"/>
    <w:rsid w:val="005B2C43"/>
    <w:rsid w:val="005B330C"/>
    <w:rsid w:val="005B381C"/>
    <w:rsid w:val="005B42DD"/>
    <w:rsid w:val="005C313A"/>
    <w:rsid w:val="005C52DC"/>
    <w:rsid w:val="005C72A3"/>
    <w:rsid w:val="005C7B70"/>
    <w:rsid w:val="005C7BBD"/>
    <w:rsid w:val="005D12E5"/>
    <w:rsid w:val="005D2A8C"/>
    <w:rsid w:val="005D4666"/>
    <w:rsid w:val="005E4851"/>
    <w:rsid w:val="005E4E8B"/>
    <w:rsid w:val="005E5C9C"/>
    <w:rsid w:val="005F0C62"/>
    <w:rsid w:val="005F51D6"/>
    <w:rsid w:val="005F52CF"/>
    <w:rsid w:val="005F5EF4"/>
    <w:rsid w:val="005F6082"/>
    <w:rsid w:val="005F66F1"/>
    <w:rsid w:val="005F6FFE"/>
    <w:rsid w:val="005F7758"/>
    <w:rsid w:val="005F7E59"/>
    <w:rsid w:val="00601F6A"/>
    <w:rsid w:val="00606A11"/>
    <w:rsid w:val="006124EE"/>
    <w:rsid w:val="00614696"/>
    <w:rsid w:val="00614BB4"/>
    <w:rsid w:val="0061541B"/>
    <w:rsid w:val="00615C0C"/>
    <w:rsid w:val="00624358"/>
    <w:rsid w:val="006272F6"/>
    <w:rsid w:val="00630DD2"/>
    <w:rsid w:val="00630E77"/>
    <w:rsid w:val="006331B3"/>
    <w:rsid w:val="00633BEB"/>
    <w:rsid w:val="00633EF7"/>
    <w:rsid w:val="006361FB"/>
    <w:rsid w:val="00637B9B"/>
    <w:rsid w:val="0064070C"/>
    <w:rsid w:val="006408AA"/>
    <w:rsid w:val="00641325"/>
    <w:rsid w:val="00643280"/>
    <w:rsid w:val="00643D88"/>
    <w:rsid w:val="00644417"/>
    <w:rsid w:val="006453BE"/>
    <w:rsid w:val="0064567A"/>
    <w:rsid w:val="0064652F"/>
    <w:rsid w:val="006517BC"/>
    <w:rsid w:val="00652E8D"/>
    <w:rsid w:val="006531CC"/>
    <w:rsid w:val="0065379B"/>
    <w:rsid w:val="00653D77"/>
    <w:rsid w:val="006543CD"/>
    <w:rsid w:val="006569DA"/>
    <w:rsid w:val="0065770D"/>
    <w:rsid w:val="006603DF"/>
    <w:rsid w:val="00661DED"/>
    <w:rsid w:val="00664B83"/>
    <w:rsid w:val="00664DBD"/>
    <w:rsid w:val="0066502E"/>
    <w:rsid w:val="00665493"/>
    <w:rsid w:val="00671A7C"/>
    <w:rsid w:val="00672BDE"/>
    <w:rsid w:val="006734D0"/>
    <w:rsid w:val="00675D0E"/>
    <w:rsid w:val="0067678A"/>
    <w:rsid w:val="00680C2D"/>
    <w:rsid w:val="00681EF1"/>
    <w:rsid w:val="00685C2B"/>
    <w:rsid w:val="00685DE5"/>
    <w:rsid w:val="00686B81"/>
    <w:rsid w:val="00692B12"/>
    <w:rsid w:val="00692E82"/>
    <w:rsid w:val="00693647"/>
    <w:rsid w:val="006937B6"/>
    <w:rsid w:val="006962AF"/>
    <w:rsid w:val="006A061D"/>
    <w:rsid w:val="006A0849"/>
    <w:rsid w:val="006A0EDE"/>
    <w:rsid w:val="006A17D4"/>
    <w:rsid w:val="006A30AF"/>
    <w:rsid w:val="006A6C50"/>
    <w:rsid w:val="006B0573"/>
    <w:rsid w:val="006B3B3D"/>
    <w:rsid w:val="006B4E5D"/>
    <w:rsid w:val="006B6036"/>
    <w:rsid w:val="006B65AB"/>
    <w:rsid w:val="006B6B47"/>
    <w:rsid w:val="006C2465"/>
    <w:rsid w:val="006D15FF"/>
    <w:rsid w:val="006D2BB8"/>
    <w:rsid w:val="006D31E2"/>
    <w:rsid w:val="006D3367"/>
    <w:rsid w:val="006D5F4A"/>
    <w:rsid w:val="006D761B"/>
    <w:rsid w:val="006D7C86"/>
    <w:rsid w:val="006E090C"/>
    <w:rsid w:val="006E0CB0"/>
    <w:rsid w:val="006E0F88"/>
    <w:rsid w:val="006E1011"/>
    <w:rsid w:val="006E1C27"/>
    <w:rsid w:val="006E29D1"/>
    <w:rsid w:val="006E3A02"/>
    <w:rsid w:val="006E4554"/>
    <w:rsid w:val="006F0DDE"/>
    <w:rsid w:val="006F1CF3"/>
    <w:rsid w:val="006F227D"/>
    <w:rsid w:val="006F48CC"/>
    <w:rsid w:val="006F4F1E"/>
    <w:rsid w:val="006F63A0"/>
    <w:rsid w:val="006F7D24"/>
    <w:rsid w:val="006F7D7D"/>
    <w:rsid w:val="0070259C"/>
    <w:rsid w:val="00702D47"/>
    <w:rsid w:val="0070362E"/>
    <w:rsid w:val="00704FA9"/>
    <w:rsid w:val="0070567A"/>
    <w:rsid w:val="0070629A"/>
    <w:rsid w:val="0070630F"/>
    <w:rsid w:val="00710282"/>
    <w:rsid w:val="00710AB3"/>
    <w:rsid w:val="00710B88"/>
    <w:rsid w:val="00712035"/>
    <w:rsid w:val="00712112"/>
    <w:rsid w:val="00713E14"/>
    <w:rsid w:val="00720610"/>
    <w:rsid w:val="0072063C"/>
    <w:rsid w:val="00723E4F"/>
    <w:rsid w:val="00731DFC"/>
    <w:rsid w:val="00732657"/>
    <w:rsid w:val="00732BF5"/>
    <w:rsid w:val="00733438"/>
    <w:rsid w:val="00733B9F"/>
    <w:rsid w:val="0073515E"/>
    <w:rsid w:val="00741374"/>
    <w:rsid w:val="00742AEE"/>
    <w:rsid w:val="00743AFD"/>
    <w:rsid w:val="00744808"/>
    <w:rsid w:val="007455C6"/>
    <w:rsid w:val="007458F7"/>
    <w:rsid w:val="00746F7B"/>
    <w:rsid w:val="0075298D"/>
    <w:rsid w:val="00757BE8"/>
    <w:rsid w:val="0076093F"/>
    <w:rsid w:val="007630FA"/>
    <w:rsid w:val="0076312B"/>
    <w:rsid w:val="0076576A"/>
    <w:rsid w:val="00766553"/>
    <w:rsid w:val="00766600"/>
    <w:rsid w:val="00766842"/>
    <w:rsid w:val="00770C8F"/>
    <w:rsid w:val="0077175E"/>
    <w:rsid w:val="00772F55"/>
    <w:rsid w:val="007757CF"/>
    <w:rsid w:val="0077725A"/>
    <w:rsid w:val="00777A0F"/>
    <w:rsid w:val="00780103"/>
    <w:rsid w:val="007827EF"/>
    <w:rsid w:val="00784825"/>
    <w:rsid w:val="0078528B"/>
    <w:rsid w:val="00785E2B"/>
    <w:rsid w:val="00785E34"/>
    <w:rsid w:val="007876EE"/>
    <w:rsid w:val="00790946"/>
    <w:rsid w:val="00791AD2"/>
    <w:rsid w:val="007923D4"/>
    <w:rsid w:val="00792B04"/>
    <w:rsid w:val="00794B67"/>
    <w:rsid w:val="00795EF9"/>
    <w:rsid w:val="00796130"/>
    <w:rsid w:val="00797780"/>
    <w:rsid w:val="007A11CF"/>
    <w:rsid w:val="007A160A"/>
    <w:rsid w:val="007A2735"/>
    <w:rsid w:val="007A5AAC"/>
    <w:rsid w:val="007A5ADE"/>
    <w:rsid w:val="007A6B56"/>
    <w:rsid w:val="007B2B66"/>
    <w:rsid w:val="007B2DE7"/>
    <w:rsid w:val="007B3760"/>
    <w:rsid w:val="007B4F7E"/>
    <w:rsid w:val="007B644B"/>
    <w:rsid w:val="007C1E02"/>
    <w:rsid w:val="007C33FB"/>
    <w:rsid w:val="007C5115"/>
    <w:rsid w:val="007C5727"/>
    <w:rsid w:val="007D167C"/>
    <w:rsid w:val="007D1B60"/>
    <w:rsid w:val="007D2988"/>
    <w:rsid w:val="007D47D1"/>
    <w:rsid w:val="007D79B9"/>
    <w:rsid w:val="007E0A01"/>
    <w:rsid w:val="007E33C4"/>
    <w:rsid w:val="007E5DC9"/>
    <w:rsid w:val="007E7D28"/>
    <w:rsid w:val="007E7DBC"/>
    <w:rsid w:val="007F07B5"/>
    <w:rsid w:val="007F1F88"/>
    <w:rsid w:val="007F2C38"/>
    <w:rsid w:val="007F5DD8"/>
    <w:rsid w:val="007F7148"/>
    <w:rsid w:val="00800C6F"/>
    <w:rsid w:val="00801B98"/>
    <w:rsid w:val="00801D93"/>
    <w:rsid w:val="00803254"/>
    <w:rsid w:val="008052B9"/>
    <w:rsid w:val="008052DF"/>
    <w:rsid w:val="00805E80"/>
    <w:rsid w:val="00807ED1"/>
    <w:rsid w:val="008119F2"/>
    <w:rsid w:val="00815236"/>
    <w:rsid w:val="00817BBF"/>
    <w:rsid w:val="008206E1"/>
    <w:rsid w:val="008209FB"/>
    <w:rsid w:val="00820E66"/>
    <w:rsid w:val="00822F7B"/>
    <w:rsid w:val="00825B0D"/>
    <w:rsid w:val="00826831"/>
    <w:rsid w:val="00827813"/>
    <w:rsid w:val="008352E7"/>
    <w:rsid w:val="00837DFF"/>
    <w:rsid w:val="0084156A"/>
    <w:rsid w:val="0084199A"/>
    <w:rsid w:val="008427A2"/>
    <w:rsid w:val="00842983"/>
    <w:rsid w:val="00843548"/>
    <w:rsid w:val="0084374F"/>
    <w:rsid w:val="00851DF0"/>
    <w:rsid w:val="00852EA2"/>
    <w:rsid w:val="00853E99"/>
    <w:rsid w:val="0085566D"/>
    <w:rsid w:val="00860465"/>
    <w:rsid w:val="00866F0D"/>
    <w:rsid w:val="00871536"/>
    <w:rsid w:val="008716C4"/>
    <w:rsid w:val="0087255B"/>
    <w:rsid w:val="00872B64"/>
    <w:rsid w:val="00874DE7"/>
    <w:rsid w:val="00875C8F"/>
    <w:rsid w:val="00876E7E"/>
    <w:rsid w:val="0087742E"/>
    <w:rsid w:val="008852A0"/>
    <w:rsid w:val="008863F7"/>
    <w:rsid w:val="008864AC"/>
    <w:rsid w:val="0088680B"/>
    <w:rsid w:val="008918EA"/>
    <w:rsid w:val="0089211A"/>
    <w:rsid w:val="00892BD9"/>
    <w:rsid w:val="0089542D"/>
    <w:rsid w:val="008A1243"/>
    <w:rsid w:val="008A27B4"/>
    <w:rsid w:val="008A3A27"/>
    <w:rsid w:val="008A3B97"/>
    <w:rsid w:val="008A4E5E"/>
    <w:rsid w:val="008A60B6"/>
    <w:rsid w:val="008B54C2"/>
    <w:rsid w:val="008B5914"/>
    <w:rsid w:val="008C0D8F"/>
    <w:rsid w:val="008C1C80"/>
    <w:rsid w:val="008C4569"/>
    <w:rsid w:val="008C73ED"/>
    <w:rsid w:val="008D1294"/>
    <w:rsid w:val="008D1524"/>
    <w:rsid w:val="008D20A2"/>
    <w:rsid w:val="008D4B75"/>
    <w:rsid w:val="008D4BE4"/>
    <w:rsid w:val="008D5774"/>
    <w:rsid w:val="008D5799"/>
    <w:rsid w:val="008D5D1F"/>
    <w:rsid w:val="008D5D74"/>
    <w:rsid w:val="008D649C"/>
    <w:rsid w:val="008D79B1"/>
    <w:rsid w:val="008E2115"/>
    <w:rsid w:val="008E5566"/>
    <w:rsid w:val="008E6688"/>
    <w:rsid w:val="008F0975"/>
    <w:rsid w:val="008F1238"/>
    <w:rsid w:val="008F28C1"/>
    <w:rsid w:val="008F5B4C"/>
    <w:rsid w:val="008F5D5C"/>
    <w:rsid w:val="008F728C"/>
    <w:rsid w:val="00900EFF"/>
    <w:rsid w:val="0090276F"/>
    <w:rsid w:val="00902A69"/>
    <w:rsid w:val="00902B58"/>
    <w:rsid w:val="00905302"/>
    <w:rsid w:val="0090623B"/>
    <w:rsid w:val="0090626D"/>
    <w:rsid w:val="00906458"/>
    <w:rsid w:val="00906E21"/>
    <w:rsid w:val="00907B16"/>
    <w:rsid w:val="00910F4D"/>
    <w:rsid w:val="009119B3"/>
    <w:rsid w:val="00912860"/>
    <w:rsid w:val="00914AA8"/>
    <w:rsid w:val="00917B79"/>
    <w:rsid w:val="00920E41"/>
    <w:rsid w:val="0092492C"/>
    <w:rsid w:val="00924958"/>
    <w:rsid w:val="00925BE3"/>
    <w:rsid w:val="00931AE7"/>
    <w:rsid w:val="00931B84"/>
    <w:rsid w:val="00934251"/>
    <w:rsid w:val="0094265F"/>
    <w:rsid w:val="00942EB8"/>
    <w:rsid w:val="00943AA3"/>
    <w:rsid w:val="009442C3"/>
    <w:rsid w:val="00944ECC"/>
    <w:rsid w:val="00945E98"/>
    <w:rsid w:val="00947C4A"/>
    <w:rsid w:val="009505C4"/>
    <w:rsid w:val="00950FF0"/>
    <w:rsid w:val="00952E93"/>
    <w:rsid w:val="009535A4"/>
    <w:rsid w:val="009549C8"/>
    <w:rsid w:val="00957836"/>
    <w:rsid w:val="00957EE2"/>
    <w:rsid w:val="009613DC"/>
    <w:rsid w:val="00961B52"/>
    <w:rsid w:val="009629E2"/>
    <w:rsid w:val="00962D0B"/>
    <w:rsid w:val="00963647"/>
    <w:rsid w:val="009653E3"/>
    <w:rsid w:val="009658C0"/>
    <w:rsid w:val="00970DB4"/>
    <w:rsid w:val="00972611"/>
    <w:rsid w:val="009740E3"/>
    <w:rsid w:val="009771F0"/>
    <w:rsid w:val="00981BD2"/>
    <w:rsid w:val="00984F5C"/>
    <w:rsid w:val="00986665"/>
    <w:rsid w:val="00986FD4"/>
    <w:rsid w:val="009879E2"/>
    <w:rsid w:val="00990B02"/>
    <w:rsid w:val="009914EC"/>
    <w:rsid w:val="00992D51"/>
    <w:rsid w:val="0099353C"/>
    <w:rsid w:val="00994996"/>
    <w:rsid w:val="00996894"/>
    <w:rsid w:val="00996FBC"/>
    <w:rsid w:val="009A2D85"/>
    <w:rsid w:val="009B027E"/>
    <w:rsid w:val="009B03FF"/>
    <w:rsid w:val="009B0B11"/>
    <w:rsid w:val="009B0E6B"/>
    <w:rsid w:val="009B11B1"/>
    <w:rsid w:val="009B1EF3"/>
    <w:rsid w:val="009B2F34"/>
    <w:rsid w:val="009B405C"/>
    <w:rsid w:val="009B75A6"/>
    <w:rsid w:val="009C1B12"/>
    <w:rsid w:val="009C3C4B"/>
    <w:rsid w:val="009C501D"/>
    <w:rsid w:val="009D2892"/>
    <w:rsid w:val="009D56C1"/>
    <w:rsid w:val="009D5C54"/>
    <w:rsid w:val="009D643A"/>
    <w:rsid w:val="009D77FB"/>
    <w:rsid w:val="009E1759"/>
    <w:rsid w:val="009E3226"/>
    <w:rsid w:val="009E3682"/>
    <w:rsid w:val="009E43F1"/>
    <w:rsid w:val="009E46B3"/>
    <w:rsid w:val="009E481E"/>
    <w:rsid w:val="009E4C0B"/>
    <w:rsid w:val="009E677B"/>
    <w:rsid w:val="009E7AE9"/>
    <w:rsid w:val="009F0AF9"/>
    <w:rsid w:val="009F2097"/>
    <w:rsid w:val="009F4246"/>
    <w:rsid w:val="009F4846"/>
    <w:rsid w:val="009F555A"/>
    <w:rsid w:val="009F6093"/>
    <w:rsid w:val="009F71BC"/>
    <w:rsid w:val="009F724A"/>
    <w:rsid w:val="009F7E32"/>
    <w:rsid w:val="00A04966"/>
    <w:rsid w:val="00A108C6"/>
    <w:rsid w:val="00A11189"/>
    <w:rsid w:val="00A11214"/>
    <w:rsid w:val="00A11868"/>
    <w:rsid w:val="00A12AAC"/>
    <w:rsid w:val="00A1316E"/>
    <w:rsid w:val="00A13FEC"/>
    <w:rsid w:val="00A14E3E"/>
    <w:rsid w:val="00A22297"/>
    <w:rsid w:val="00A225DC"/>
    <w:rsid w:val="00A23095"/>
    <w:rsid w:val="00A251A8"/>
    <w:rsid w:val="00A27455"/>
    <w:rsid w:val="00A27FDF"/>
    <w:rsid w:val="00A30A93"/>
    <w:rsid w:val="00A31FBE"/>
    <w:rsid w:val="00A326A1"/>
    <w:rsid w:val="00A333DB"/>
    <w:rsid w:val="00A337F0"/>
    <w:rsid w:val="00A355C7"/>
    <w:rsid w:val="00A37CE5"/>
    <w:rsid w:val="00A405C4"/>
    <w:rsid w:val="00A41886"/>
    <w:rsid w:val="00A41CE3"/>
    <w:rsid w:val="00A42710"/>
    <w:rsid w:val="00A44C3B"/>
    <w:rsid w:val="00A471C9"/>
    <w:rsid w:val="00A5052D"/>
    <w:rsid w:val="00A5059F"/>
    <w:rsid w:val="00A52ED6"/>
    <w:rsid w:val="00A5419A"/>
    <w:rsid w:val="00A551B9"/>
    <w:rsid w:val="00A55401"/>
    <w:rsid w:val="00A55488"/>
    <w:rsid w:val="00A559AC"/>
    <w:rsid w:val="00A5650B"/>
    <w:rsid w:val="00A56E1C"/>
    <w:rsid w:val="00A57082"/>
    <w:rsid w:val="00A5783F"/>
    <w:rsid w:val="00A57855"/>
    <w:rsid w:val="00A6001D"/>
    <w:rsid w:val="00A612E5"/>
    <w:rsid w:val="00A626F2"/>
    <w:rsid w:val="00A63ABE"/>
    <w:rsid w:val="00A64AFB"/>
    <w:rsid w:val="00A65A4C"/>
    <w:rsid w:val="00A6600C"/>
    <w:rsid w:val="00A71E60"/>
    <w:rsid w:val="00A7423B"/>
    <w:rsid w:val="00A745FA"/>
    <w:rsid w:val="00A808A8"/>
    <w:rsid w:val="00A80A94"/>
    <w:rsid w:val="00A86EEC"/>
    <w:rsid w:val="00A92069"/>
    <w:rsid w:val="00A95C59"/>
    <w:rsid w:val="00AA0A45"/>
    <w:rsid w:val="00AA0C15"/>
    <w:rsid w:val="00AA15FF"/>
    <w:rsid w:val="00AA1A13"/>
    <w:rsid w:val="00AA4735"/>
    <w:rsid w:val="00AA53A9"/>
    <w:rsid w:val="00AB02B9"/>
    <w:rsid w:val="00AB23A4"/>
    <w:rsid w:val="00AB75B0"/>
    <w:rsid w:val="00AB784F"/>
    <w:rsid w:val="00AC60ED"/>
    <w:rsid w:val="00AC6728"/>
    <w:rsid w:val="00AD2F1F"/>
    <w:rsid w:val="00AD577D"/>
    <w:rsid w:val="00AE0199"/>
    <w:rsid w:val="00AE3754"/>
    <w:rsid w:val="00AE5183"/>
    <w:rsid w:val="00AF0AB9"/>
    <w:rsid w:val="00AF13F9"/>
    <w:rsid w:val="00AF25BA"/>
    <w:rsid w:val="00AF3DAC"/>
    <w:rsid w:val="00AF3F51"/>
    <w:rsid w:val="00AF44ED"/>
    <w:rsid w:val="00AF5CDC"/>
    <w:rsid w:val="00AF6DF1"/>
    <w:rsid w:val="00AF7574"/>
    <w:rsid w:val="00B0238D"/>
    <w:rsid w:val="00B03AD9"/>
    <w:rsid w:val="00B046AE"/>
    <w:rsid w:val="00B16D94"/>
    <w:rsid w:val="00B23ED8"/>
    <w:rsid w:val="00B24A62"/>
    <w:rsid w:val="00B302B2"/>
    <w:rsid w:val="00B31830"/>
    <w:rsid w:val="00B319E5"/>
    <w:rsid w:val="00B31D21"/>
    <w:rsid w:val="00B31E62"/>
    <w:rsid w:val="00B32711"/>
    <w:rsid w:val="00B3442B"/>
    <w:rsid w:val="00B34910"/>
    <w:rsid w:val="00B3664F"/>
    <w:rsid w:val="00B37A8E"/>
    <w:rsid w:val="00B41083"/>
    <w:rsid w:val="00B42D5C"/>
    <w:rsid w:val="00B43F39"/>
    <w:rsid w:val="00B445AD"/>
    <w:rsid w:val="00B465FF"/>
    <w:rsid w:val="00B505FB"/>
    <w:rsid w:val="00B51AB2"/>
    <w:rsid w:val="00B547F0"/>
    <w:rsid w:val="00B6098C"/>
    <w:rsid w:val="00B627C0"/>
    <w:rsid w:val="00B62EE0"/>
    <w:rsid w:val="00B640DE"/>
    <w:rsid w:val="00B640E0"/>
    <w:rsid w:val="00B644D2"/>
    <w:rsid w:val="00B70898"/>
    <w:rsid w:val="00B7244C"/>
    <w:rsid w:val="00B73B25"/>
    <w:rsid w:val="00B75E48"/>
    <w:rsid w:val="00B771EA"/>
    <w:rsid w:val="00B802B3"/>
    <w:rsid w:val="00B81941"/>
    <w:rsid w:val="00B82B97"/>
    <w:rsid w:val="00B82BDA"/>
    <w:rsid w:val="00B836FF"/>
    <w:rsid w:val="00B85B64"/>
    <w:rsid w:val="00B866F1"/>
    <w:rsid w:val="00B875B7"/>
    <w:rsid w:val="00B90E61"/>
    <w:rsid w:val="00B95D34"/>
    <w:rsid w:val="00B9635F"/>
    <w:rsid w:val="00B964E9"/>
    <w:rsid w:val="00B96FA3"/>
    <w:rsid w:val="00BA0A67"/>
    <w:rsid w:val="00BA1807"/>
    <w:rsid w:val="00BA3761"/>
    <w:rsid w:val="00BA3F74"/>
    <w:rsid w:val="00BA7294"/>
    <w:rsid w:val="00BB0CEF"/>
    <w:rsid w:val="00BB18A0"/>
    <w:rsid w:val="00BB277F"/>
    <w:rsid w:val="00BB2C0E"/>
    <w:rsid w:val="00BB4F9E"/>
    <w:rsid w:val="00BB63C8"/>
    <w:rsid w:val="00BB651C"/>
    <w:rsid w:val="00BC0BEF"/>
    <w:rsid w:val="00BC24B1"/>
    <w:rsid w:val="00BC2D0D"/>
    <w:rsid w:val="00BC40B7"/>
    <w:rsid w:val="00BC46BD"/>
    <w:rsid w:val="00BC64A8"/>
    <w:rsid w:val="00BD0F59"/>
    <w:rsid w:val="00BD114B"/>
    <w:rsid w:val="00BD12EE"/>
    <w:rsid w:val="00BD4BDD"/>
    <w:rsid w:val="00BD7302"/>
    <w:rsid w:val="00BE16A1"/>
    <w:rsid w:val="00BE178B"/>
    <w:rsid w:val="00BE208F"/>
    <w:rsid w:val="00BE2374"/>
    <w:rsid w:val="00BE3BF1"/>
    <w:rsid w:val="00BE6353"/>
    <w:rsid w:val="00BE70C9"/>
    <w:rsid w:val="00BE7ED4"/>
    <w:rsid w:val="00BF050A"/>
    <w:rsid w:val="00BF1344"/>
    <w:rsid w:val="00BF2638"/>
    <w:rsid w:val="00BF50AE"/>
    <w:rsid w:val="00BF58BB"/>
    <w:rsid w:val="00BF5E45"/>
    <w:rsid w:val="00BF70E3"/>
    <w:rsid w:val="00C01752"/>
    <w:rsid w:val="00C02772"/>
    <w:rsid w:val="00C02A65"/>
    <w:rsid w:val="00C10149"/>
    <w:rsid w:val="00C1402F"/>
    <w:rsid w:val="00C1435F"/>
    <w:rsid w:val="00C15389"/>
    <w:rsid w:val="00C15CB9"/>
    <w:rsid w:val="00C171CC"/>
    <w:rsid w:val="00C204C4"/>
    <w:rsid w:val="00C242F2"/>
    <w:rsid w:val="00C25E13"/>
    <w:rsid w:val="00C2643F"/>
    <w:rsid w:val="00C3213B"/>
    <w:rsid w:val="00C32516"/>
    <w:rsid w:val="00C342A9"/>
    <w:rsid w:val="00C34A92"/>
    <w:rsid w:val="00C4114F"/>
    <w:rsid w:val="00C41BD8"/>
    <w:rsid w:val="00C4519D"/>
    <w:rsid w:val="00C50160"/>
    <w:rsid w:val="00C513FD"/>
    <w:rsid w:val="00C53D83"/>
    <w:rsid w:val="00C613C3"/>
    <w:rsid w:val="00C61C0D"/>
    <w:rsid w:val="00C679DC"/>
    <w:rsid w:val="00C716AC"/>
    <w:rsid w:val="00C743CF"/>
    <w:rsid w:val="00C744C2"/>
    <w:rsid w:val="00C74E30"/>
    <w:rsid w:val="00C76E84"/>
    <w:rsid w:val="00C77902"/>
    <w:rsid w:val="00C80191"/>
    <w:rsid w:val="00C8024A"/>
    <w:rsid w:val="00C8162F"/>
    <w:rsid w:val="00C819A5"/>
    <w:rsid w:val="00C81B57"/>
    <w:rsid w:val="00C82FC7"/>
    <w:rsid w:val="00C83997"/>
    <w:rsid w:val="00C907C7"/>
    <w:rsid w:val="00C97230"/>
    <w:rsid w:val="00CA2123"/>
    <w:rsid w:val="00CA62A5"/>
    <w:rsid w:val="00CA6897"/>
    <w:rsid w:val="00CA6FBC"/>
    <w:rsid w:val="00CA7567"/>
    <w:rsid w:val="00CB0A4F"/>
    <w:rsid w:val="00CB5941"/>
    <w:rsid w:val="00CB6B84"/>
    <w:rsid w:val="00CC0B04"/>
    <w:rsid w:val="00CC1FCA"/>
    <w:rsid w:val="00CC4586"/>
    <w:rsid w:val="00CC6670"/>
    <w:rsid w:val="00CC7B52"/>
    <w:rsid w:val="00CC7C43"/>
    <w:rsid w:val="00CD512D"/>
    <w:rsid w:val="00CD62B8"/>
    <w:rsid w:val="00CD660A"/>
    <w:rsid w:val="00CD7904"/>
    <w:rsid w:val="00CE1253"/>
    <w:rsid w:val="00CE2533"/>
    <w:rsid w:val="00CE2D58"/>
    <w:rsid w:val="00CE4B09"/>
    <w:rsid w:val="00CE5338"/>
    <w:rsid w:val="00CE6D52"/>
    <w:rsid w:val="00CF031A"/>
    <w:rsid w:val="00CF0334"/>
    <w:rsid w:val="00CF05A2"/>
    <w:rsid w:val="00CF1771"/>
    <w:rsid w:val="00CF2134"/>
    <w:rsid w:val="00CF384C"/>
    <w:rsid w:val="00CF6CC3"/>
    <w:rsid w:val="00D00D4B"/>
    <w:rsid w:val="00D05F68"/>
    <w:rsid w:val="00D0761F"/>
    <w:rsid w:val="00D10F0C"/>
    <w:rsid w:val="00D13C02"/>
    <w:rsid w:val="00D1774B"/>
    <w:rsid w:val="00D33041"/>
    <w:rsid w:val="00D347DF"/>
    <w:rsid w:val="00D351B8"/>
    <w:rsid w:val="00D37098"/>
    <w:rsid w:val="00D414CE"/>
    <w:rsid w:val="00D43762"/>
    <w:rsid w:val="00D44AC5"/>
    <w:rsid w:val="00D4539A"/>
    <w:rsid w:val="00D5128E"/>
    <w:rsid w:val="00D524E0"/>
    <w:rsid w:val="00D5794A"/>
    <w:rsid w:val="00D57C70"/>
    <w:rsid w:val="00D62D08"/>
    <w:rsid w:val="00D648E3"/>
    <w:rsid w:val="00D65B15"/>
    <w:rsid w:val="00D6604B"/>
    <w:rsid w:val="00D70920"/>
    <w:rsid w:val="00D71028"/>
    <w:rsid w:val="00D757AC"/>
    <w:rsid w:val="00D777BC"/>
    <w:rsid w:val="00D77A2C"/>
    <w:rsid w:val="00D77B1C"/>
    <w:rsid w:val="00D77F91"/>
    <w:rsid w:val="00D804CC"/>
    <w:rsid w:val="00D8391D"/>
    <w:rsid w:val="00D83D70"/>
    <w:rsid w:val="00D87A73"/>
    <w:rsid w:val="00D90771"/>
    <w:rsid w:val="00D908A2"/>
    <w:rsid w:val="00D964F1"/>
    <w:rsid w:val="00D9774A"/>
    <w:rsid w:val="00DA6438"/>
    <w:rsid w:val="00DB07FE"/>
    <w:rsid w:val="00DB2848"/>
    <w:rsid w:val="00DB2CD2"/>
    <w:rsid w:val="00DB3EC3"/>
    <w:rsid w:val="00DB6A3D"/>
    <w:rsid w:val="00DC07EE"/>
    <w:rsid w:val="00DC1B85"/>
    <w:rsid w:val="00DC3A17"/>
    <w:rsid w:val="00DC5742"/>
    <w:rsid w:val="00DC79E8"/>
    <w:rsid w:val="00DC7CC6"/>
    <w:rsid w:val="00DD0B68"/>
    <w:rsid w:val="00DD43B8"/>
    <w:rsid w:val="00DD69F5"/>
    <w:rsid w:val="00DE07F4"/>
    <w:rsid w:val="00DE0E65"/>
    <w:rsid w:val="00DE2E63"/>
    <w:rsid w:val="00DE3A46"/>
    <w:rsid w:val="00DE3E20"/>
    <w:rsid w:val="00DE4D5C"/>
    <w:rsid w:val="00DE713F"/>
    <w:rsid w:val="00DF1B65"/>
    <w:rsid w:val="00DF1F4E"/>
    <w:rsid w:val="00DF3421"/>
    <w:rsid w:val="00DF3F85"/>
    <w:rsid w:val="00DF42C5"/>
    <w:rsid w:val="00DF50BD"/>
    <w:rsid w:val="00DF559B"/>
    <w:rsid w:val="00DF6408"/>
    <w:rsid w:val="00DF7A17"/>
    <w:rsid w:val="00E020B0"/>
    <w:rsid w:val="00E04B4A"/>
    <w:rsid w:val="00E0652A"/>
    <w:rsid w:val="00E117E6"/>
    <w:rsid w:val="00E21080"/>
    <w:rsid w:val="00E21274"/>
    <w:rsid w:val="00E21ED4"/>
    <w:rsid w:val="00E22436"/>
    <w:rsid w:val="00E257FE"/>
    <w:rsid w:val="00E31A9B"/>
    <w:rsid w:val="00E36029"/>
    <w:rsid w:val="00E36870"/>
    <w:rsid w:val="00E36CC9"/>
    <w:rsid w:val="00E37059"/>
    <w:rsid w:val="00E37C68"/>
    <w:rsid w:val="00E42D80"/>
    <w:rsid w:val="00E5306F"/>
    <w:rsid w:val="00E5368D"/>
    <w:rsid w:val="00E54231"/>
    <w:rsid w:val="00E55F00"/>
    <w:rsid w:val="00E561ED"/>
    <w:rsid w:val="00E60037"/>
    <w:rsid w:val="00E61932"/>
    <w:rsid w:val="00E62B3A"/>
    <w:rsid w:val="00E62FF0"/>
    <w:rsid w:val="00E63535"/>
    <w:rsid w:val="00E660AE"/>
    <w:rsid w:val="00E661C2"/>
    <w:rsid w:val="00E66352"/>
    <w:rsid w:val="00E663CC"/>
    <w:rsid w:val="00E712EE"/>
    <w:rsid w:val="00E74C01"/>
    <w:rsid w:val="00E7629F"/>
    <w:rsid w:val="00E77180"/>
    <w:rsid w:val="00E81306"/>
    <w:rsid w:val="00E81636"/>
    <w:rsid w:val="00E825AB"/>
    <w:rsid w:val="00E86021"/>
    <w:rsid w:val="00E90654"/>
    <w:rsid w:val="00E90E05"/>
    <w:rsid w:val="00E92A83"/>
    <w:rsid w:val="00E92B5D"/>
    <w:rsid w:val="00E93E7D"/>
    <w:rsid w:val="00E949AC"/>
    <w:rsid w:val="00E95BCC"/>
    <w:rsid w:val="00E96435"/>
    <w:rsid w:val="00E96916"/>
    <w:rsid w:val="00EA004C"/>
    <w:rsid w:val="00EA0ABB"/>
    <w:rsid w:val="00EA212D"/>
    <w:rsid w:val="00EA2837"/>
    <w:rsid w:val="00EA2994"/>
    <w:rsid w:val="00EA2B4B"/>
    <w:rsid w:val="00EA76F4"/>
    <w:rsid w:val="00EB051A"/>
    <w:rsid w:val="00EB0873"/>
    <w:rsid w:val="00EB0DBE"/>
    <w:rsid w:val="00EB20EC"/>
    <w:rsid w:val="00EB3FD0"/>
    <w:rsid w:val="00EB41F0"/>
    <w:rsid w:val="00EB49B7"/>
    <w:rsid w:val="00EB5256"/>
    <w:rsid w:val="00EB5263"/>
    <w:rsid w:val="00EB546B"/>
    <w:rsid w:val="00EB58B0"/>
    <w:rsid w:val="00EB6C23"/>
    <w:rsid w:val="00EC0182"/>
    <w:rsid w:val="00EC3784"/>
    <w:rsid w:val="00EC3CB6"/>
    <w:rsid w:val="00EC5F43"/>
    <w:rsid w:val="00EC683F"/>
    <w:rsid w:val="00EC6C6B"/>
    <w:rsid w:val="00EC7113"/>
    <w:rsid w:val="00ED0878"/>
    <w:rsid w:val="00ED1E7A"/>
    <w:rsid w:val="00ED34A5"/>
    <w:rsid w:val="00ED6FF1"/>
    <w:rsid w:val="00ED7154"/>
    <w:rsid w:val="00EE0629"/>
    <w:rsid w:val="00EE25B6"/>
    <w:rsid w:val="00EE4D63"/>
    <w:rsid w:val="00EE526E"/>
    <w:rsid w:val="00EE55E5"/>
    <w:rsid w:val="00EF1BAE"/>
    <w:rsid w:val="00EF3451"/>
    <w:rsid w:val="00EF4FE8"/>
    <w:rsid w:val="00F015A6"/>
    <w:rsid w:val="00F01729"/>
    <w:rsid w:val="00F03BCD"/>
    <w:rsid w:val="00F10F6E"/>
    <w:rsid w:val="00F14150"/>
    <w:rsid w:val="00F14AA2"/>
    <w:rsid w:val="00F16A2D"/>
    <w:rsid w:val="00F171A1"/>
    <w:rsid w:val="00F17936"/>
    <w:rsid w:val="00F20163"/>
    <w:rsid w:val="00F201B8"/>
    <w:rsid w:val="00F20971"/>
    <w:rsid w:val="00F209F0"/>
    <w:rsid w:val="00F2357D"/>
    <w:rsid w:val="00F266A5"/>
    <w:rsid w:val="00F27BDC"/>
    <w:rsid w:val="00F33129"/>
    <w:rsid w:val="00F33D80"/>
    <w:rsid w:val="00F33EDE"/>
    <w:rsid w:val="00F34666"/>
    <w:rsid w:val="00F3563E"/>
    <w:rsid w:val="00F36B06"/>
    <w:rsid w:val="00F36FDD"/>
    <w:rsid w:val="00F400E5"/>
    <w:rsid w:val="00F41E5D"/>
    <w:rsid w:val="00F4315F"/>
    <w:rsid w:val="00F44D5A"/>
    <w:rsid w:val="00F450E3"/>
    <w:rsid w:val="00F45558"/>
    <w:rsid w:val="00F45CEF"/>
    <w:rsid w:val="00F4736B"/>
    <w:rsid w:val="00F47A0B"/>
    <w:rsid w:val="00F50E09"/>
    <w:rsid w:val="00F511D6"/>
    <w:rsid w:val="00F51C2D"/>
    <w:rsid w:val="00F5219E"/>
    <w:rsid w:val="00F565E7"/>
    <w:rsid w:val="00F56849"/>
    <w:rsid w:val="00F56FBC"/>
    <w:rsid w:val="00F5731B"/>
    <w:rsid w:val="00F600CD"/>
    <w:rsid w:val="00F61571"/>
    <w:rsid w:val="00F61DCE"/>
    <w:rsid w:val="00F62FEE"/>
    <w:rsid w:val="00F636E5"/>
    <w:rsid w:val="00F6373C"/>
    <w:rsid w:val="00F64AB8"/>
    <w:rsid w:val="00F64D0E"/>
    <w:rsid w:val="00F64E8E"/>
    <w:rsid w:val="00F6619B"/>
    <w:rsid w:val="00F6784C"/>
    <w:rsid w:val="00F67CDD"/>
    <w:rsid w:val="00F7218A"/>
    <w:rsid w:val="00F73AD6"/>
    <w:rsid w:val="00F74A9B"/>
    <w:rsid w:val="00F75138"/>
    <w:rsid w:val="00F77AD0"/>
    <w:rsid w:val="00F77EB6"/>
    <w:rsid w:val="00F8051A"/>
    <w:rsid w:val="00F83588"/>
    <w:rsid w:val="00F84AE1"/>
    <w:rsid w:val="00F86DCC"/>
    <w:rsid w:val="00F86FE0"/>
    <w:rsid w:val="00F8741F"/>
    <w:rsid w:val="00F87D4D"/>
    <w:rsid w:val="00F91628"/>
    <w:rsid w:val="00F95D04"/>
    <w:rsid w:val="00FA00A2"/>
    <w:rsid w:val="00FA34E1"/>
    <w:rsid w:val="00FA4381"/>
    <w:rsid w:val="00FA7158"/>
    <w:rsid w:val="00FA7DAC"/>
    <w:rsid w:val="00FB0105"/>
    <w:rsid w:val="00FB0643"/>
    <w:rsid w:val="00FB56B8"/>
    <w:rsid w:val="00FB5E68"/>
    <w:rsid w:val="00FC2E93"/>
    <w:rsid w:val="00FC3CAB"/>
    <w:rsid w:val="00FC7345"/>
    <w:rsid w:val="00FC7F04"/>
    <w:rsid w:val="00FD1EED"/>
    <w:rsid w:val="00FD7451"/>
    <w:rsid w:val="00FE1490"/>
    <w:rsid w:val="00FE19AC"/>
    <w:rsid w:val="00FE1E87"/>
    <w:rsid w:val="00FE5220"/>
    <w:rsid w:val="00FE6560"/>
    <w:rsid w:val="00FE7054"/>
    <w:rsid w:val="00FE7F7F"/>
    <w:rsid w:val="00FF02A0"/>
    <w:rsid w:val="00FF17EE"/>
    <w:rsid w:val="00FF27BF"/>
    <w:rsid w:val="00FF41BC"/>
    <w:rsid w:val="00FF4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A405C4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basedOn w:val="a1"/>
    <w:next w:val="a1"/>
    <w:link w:val="1Char"/>
    <w:qFormat/>
    <w:rsid w:val="00AF44ED"/>
    <w:pPr>
      <w:numPr>
        <w:numId w:val="2"/>
      </w:numPr>
      <w:ind w:left="567" w:hanging="567"/>
      <w:outlineLvl w:val="0"/>
    </w:pPr>
    <w:rPr>
      <w:b/>
      <w:bCs/>
      <w:sz w:val="32"/>
      <w:szCs w:val="32"/>
    </w:rPr>
  </w:style>
  <w:style w:type="paragraph" w:styleId="20">
    <w:name w:val="heading 2"/>
    <w:basedOn w:val="a1"/>
    <w:next w:val="a1"/>
    <w:link w:val="2Char"/>
    <w:qFormat/>
    <w:rsid w:val="00F61571"/>
    <w:pPr>
      <w:numPr>
        <w:ilvl w:val="1"/>
        <w:numId w:val="2"/>
      </w:numPr>
      <w:spacing w:after="180"/>
      <w:outlineLvl w:val="1"/>
    </w:pPr>
    <w:rPr>
      <w:b/>
      <w:bCs/>
      <w:sz w:val="28"/>
    </w:rPr>
  </w:style>
  <w:style w:type="paragraph" w:styleId="3">
    <w:name w:val="heading 3"/>
    <w:basedOn w:val="a1"/>
    <w:next w:val="a1"/>
    <w:link w:val="3Char"/>
    <w:qFormat/>
    <w:rsid w:val="00A41886"/>
    <w:pPr>
      <w:numPr>
        <w:ilvl w:val="2"/>
        <w:numId w:val="2"/>
      </w:numPr>
      <w:snapToGrid w:val="0"/>
      <w:spacing w:after="120"/>
      <w:ind w:left="0" w:hangingChars="779" w:hanging="1559"/>
      <w:outlineLvl w:val="2"/>
    </w:pPr>
    <w:rPr>
      <w:b/>
      <w:sz w:val="26"/>
      <w:szCs w:val="26"/>
    </w:rPr>
  </w:style>
  <w:style w:type="paragraph" w:styleId="4">
    <w:name w:val="heading 4"/>
    <w:basedOn w:val="a1"/>
    <w:next w:val="a1"/>
    <w:qFormat/>
    <w:rsid w:val="00547407"/>
    <w:pPr>
      <w:keepNext/>
      <w:numPr>
        <w:ilvl w:val="3"/>
        <w:numId w:val="2"/>
      </w:numPr>
      <w:adjustRightInd w:val="0"/>
      <w:snapToGrid w:val="0"/>
      <w:spacing w:after="100"/>
      <w:ind w:left="427" w:hangingChars="200" w:hanging="200"/>
      <w:outlineLvl w:val="3"/>
    </w:pPr>
    <w:rPr>
      <w:b/>
      <w:bCs/>
      <w:sz w:val="24"/>
    </w:rPr>
  </w:style>
  <w:style w:type="paragraph" w:styleId="5">
    <w:name w:val="heading 5"/>
    <w:basedOn w:val="a1"/>
    <w:next w:val="a1"/>
    <w:link w:val="5Char"/>
    <w:unhideWhenUsed/>
    <w:qFormat/>
    <w:rsid w:val="00785E3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1"/>
    <w:next w:val="a1"/>
    <w:link w:val="6Char"/>
    <w:unhideWhenUsed/>
    <w:qFormat/>
    <w:rsid w:val="00785E34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1"/>
    <w:next w:val="a1"/>
    <w:link w:val="7Char"/>
    <w:unhideWhenUsed/>
    <w:qFormat/>
    <w:rsid w:val="00785E34"/>
    <w:pPr>
      <w:keepNext/>
      <w:ind w:leftChars="700" w:left="700" w:hangingChars="200" w:hanging="2000"/>
      <w:outlineLvl w:val="6"/>
    </w:pPr>
  </w:style>
  <w:style w:type="paragraph" w:styleId="8">
    <w:name w:val="heading 8"/>
    <w:basedOn w:val="a1"/>
    <w:next w:val="a1"/>
    <w:link w:val="8Char"/>
    <w:unhideWhenUsed/>
    <w:qFormat/>
    <w:rsid w:val="00785E34"/>
    <w:pPr>
      <w:keepNext/>
      <w:ind w:leftChars="800" w:left="800" w:hangingChars="200" w:hanging="2000"/>
      <w:outlineLvl w:val="7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Body Text"/>
    <w:basedOn w:val="a1"/>
    <w:link w:val="Char"/>
    <w:rsid w:val="002160F3"/>
    <w:pPr>
      <w:numPr>
        <w:numId w:val="5"/>
      </w:numPr>
      <w:spacing w:after="60"/>
    </w:pPr>
  </w:style>
  <w:style w:type="character" w:customStyle="1" w:styleId="Char">
    <w:name w:val="본문 Char"/>
    <w:basedOn w:val="a2"/>
    <w:link w:val="a"/>
    <w:rsid w:val="002160F3"/>
    <w:rPr>
      <w:rFonts w:ascii="맑은 고딕" w:eastAsia="맑은 고딕" w:hAnsi="맑은 고딕" w:cs="맑은 고딕"/>
      <w:kern w:val="2"/>
      <w:szCs w:val="24"/>
    </w:rPr>
  </w:style>
  <w:style w:type="paragraph" w:styleId="a5">
    <w:name w:val="header"/>
    <w:basedOn w:val="a1"/>
    <w:link w:val="Char0"/>
    <w:uiPriority w:val="99"/>
    <w:rsid w:val="00D804CC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1"/>
    <w:rsid w:val="00D804CC"/>
    <w:pPr>
      <w:tabs>
        <w:tab w:val="center" w:pos="4252"/>
        <w:tab w:val="right" w:pos="8504"/>
      </w:tabs>
      <w:snapToGrid w:val="0"/>
    </w:pPr>
  </w:style>
  <w:style w:type="character" w:styleId="a7">
    <w:name w:val="page number"/>
    <w:basedOn w:val="a2"/>
    <w:rsid w:val="000C3D60"/>
    <w:rPr>
      <w:rFonts w:eastAsia="맑은 고딕"/>
    </w:rPr>
  </w:style>
  <w:style w:type="character" w:styleId="a8">
    <w:name w:val="Hyperlink"/>
    <w:basedOn w:val="a2"/>
    <w:uiPriority w:val="99"/>
    <w:rsid w:val="00D804CC"/>
    <w:rPr>
      <w:color w:val="0000FF"/>
      <w:u w:val="single"/>
    </w:rPr>
  </w:style>
  <w:style w:type="paragraph" w:customStyle="1" w:styleId="a9">
    <w:name w:val="문서제목"/>
    <w:basedOn w:val="a1"/>
    <w:rsid w:val="000C3D60"/>
    <w:pPr>
      <w:jc w:val="center"/>
    </w:pPr>
    <w:rPr>
      <w:rFonts w:ascii="HY헤드라인M" w:cs="바탕"/>
      <w:sz w:val="56"/>
      <w:szCs w:val="20"/>
    </w:rPr>
  </w:style>
  <w:style w:type="table" w:styleId="aa">
    <w:name w:val="Table Grid"/>
    <w:basedOn w:val="a3"/>
    <w:rsid w:val="00D804CC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1"/>
    <w:next w:val="a1"/>
    <w:autoRedefine/>
    <w:uiPriority w:val="39"/>
    <w:rsid w:val="000C3D60"/>
    <w:pPr>
      <w:spacing w:before="120" w:after="120"/>
      <w:jc w:val="left"/>
    </w:pPr>
    <w:rPr>
      <w:b/>
      <w:bCs/>
      <w:caps/>
      <w:szCs w:val="20"/>
    </w:rPr>
  </w:style>
  <w:style w:type="paragraph" w:styleId="22">
    <w:name w:val="toc 2"/>
    <w:basedOn w:val="a1"/>
    <w:next w:val="a1"/>
    <w:autoRedefine/>
    <w:uiPriority w:val="39"/>
    <w:rsid w:val="000C3D60"/>
    <w:pPr>
      <w:ind w:left="200"/>
      <w:jc w:val="left"/>
    </w:pPr>
    <w:rPr>
      <w:smallCaps/>
      <w:szCs w:val="20"/>
    </w:rPr>
  </w:style>
  <w:style w:type="paragraph" w:styleId="30">
    <w:name w:val="toc 3"/>
    <w:basedOn w:val="a1"/>
    <w:next w:val="a1"/>
    <w:autoRedefine/>
    <w:uiPriority w:val="39"/>
    <w:rsid w:val="000C3D60"/>
    <w:pPr>
      <w:ind w:left="400"/>
      <w:jc w:val="left"/>
    </w:pPr>
    <w:rPr>
      <w:i/>
      <w:iCs/>
      <w:szCs w:val="20"/>
    </w:rPr>
  </w:style>
  <w:style w:type="paragraph" w:styleId="40">
    <w:name w:val="toc 4"/>
    <w:basedOn w:val="a1"/>
    <w:next w:val="a1"/>
    <w:autoRedefine/>
    <w:uiPriority w:val="39"/>
    <w:rsid w:val="00D804CC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1"/>
    <w:next w:val="a1"/>
    <w:autoRedefine/>
    <w:semiHidden/>
    <w:rsid w:val="00D804CC"/>
    <w:pPr>
      <w:ind w:left="800"/>
      <w:jc w:val="left"/>
    </w:pPr>
    <w:rPr>
      <w:rFonts w:ascii="Times New Roman"/>
      <w:sz w:val="18"/>
      <w:szCs w:val="18"/>
    </w:rPr>
  </w:style>
  <w:style w:type="paragraph" w:styleId="60">
    <w:name w:val="toc 6"/>
    <w:basedOn w:val="a1"/>
    <w:next w:val="a1"/>
    <w:autoRedefine/>
    <w:semiHidden/>
    <w:rsid w:val="00D804CC"/>
    <w:pPr>
      <w:ind w:left="1000"/>
      <w:jc w:val="left"/>
    </w:pPr>
    <w:rPr>
      <w:rFonts w:ascii="Times New Roman"/>
      <w:sz w:val="18"/>
      <w:szCs w:val="18"/>
    </w:rPr>
  </w:style>
  <w:style w:type="paragraph" w:styleId="70">
    <w:name w:val="toc 7"/>
    <w:basedOn w:val="a1"/>
    <w:next w:val="a1"/>
    <w:autoRedefine/>
    <w:semiHidden/>
    <w:rsid w:val="00D804CC"/>
    <w:pPr>
      <w:ind w:left="1200"/>
      <w:jc w:val="left"/>
    </w:pPr>
    <w:rPr>
      <w:rFonts w:ascii="Times New Roman"/>
      <w:sz w:val="18"/>
      <w:szCs w:val="18"/>
    </w:rPr>
  </w:style>
  <w:style w:type="paragraph" w:styleId="80">
    <w:name w:val="toc 8"/>
    <w:basedOn w:val="a1"/>
    <w:next w:val="a1"/>
    <w:autoRedefine/>
    <w:semiHidden/>
    <w:rsid w:val="00D804CC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1"/>
    <w:next w:val="a1"/>
    <w:autoRedefine/>
    <w:semiHidden/>
    <w:rsid w:val="00D804CC"/>
    <w:pPr>
      <w:ind w:left="1600"/>
      <w:jc w:val="left"/>
    </w:pPr>
    <w:rPr>
      <w:rFonts w:ascii="Times New Roman"/>
      <w:sz w:val="18"/>
      <w:szCs w:val="18"/>
    </w:rPr>
  </w:style>
  <w:style w:type="paragraph" w:customStyle="1" w:styleId="3275cm0cm">
    <w:name w:val="스타일 제목 3 + 왼쪽:  2.75 cm 첫 줄:  0 cm"/>
    <w:basedOn w:val="3"/>
    <w:rsid w:val="000C3D60"/>
    <w:pPr>
      <w:ind w:left="1558" w:firstLine="0"/>
    </w:pPr>
    <w:rPr>
      <w:rFonts w:cs="바탕"/>
      <w:bCs/>
      <w:szCs w:val="20"/>
    </w:rPr>
  </w:style>
  <w:style w:type="character" w:customStyle="1" w:styleId="HYM16pt">
    <w:name w:val="스타일 HY헤드라인M 16 pt"/>
    <w:basedOn w:val="a2"/>
    <w:rsid w:val="000C3D60"/>
    <w:rPr>
      <w:rFonts w:ascii="HY헤드라인M" w:eastAsia="맑은 고딕" w:hAnsi="HY헤드라인M"/>
      <w:b/>
      <w:sz w:val="32"/>
    </w:rPr>
  </w:style>
  <w:style w:type="paragraph" w:customStyle="1" w:styleId="2">
    <w:name w:val="본문밀어맞춤2"/>
    <w:basedOn w:val="a1"/>
    <w:rsid w:val="003B1E2A"/>
    <w:pPr>
      <w:numPr>
        <w:ilvl w:val="2"/>
        <w:numId w:val="3"/>
      </w:numPr>
      <w:spacing w:after="60"/>
      <w:ind w:left="1094" w:hanging="357"/>
    </w:pPr>
  </w:style>
  <w:style w:type="paragraph" w:styleId="ab">
    <w:name w:val="Normal Indent"/>
    <w:basedOn w:val="a1"/>
    <w:rsid w:val="000C3D60"/>
    <w:pPr>
      <w:autoSpaceDE/>
      <w:autoSpaceDN/>
      <w:ind w:left="1134"/>
    </w:pPr>
    <w:rPr>
      <w:rFonts w:ascii="Verdana" w:hAnsi="Verdana"/>
      <w:szCs w:val="20"/>
    </w:rPr>
  </w:style>
  <w:style w:type="character" w:styleId="ac">
    <w:name w:val="FollowedHyperlink"/>
    <w:basedOn w:val="a2"/>
    <w:rsid w:val="00791AD2"/>
    <w:rPr>
      <w:color w:val="800080"/>
      <w:u w:val="single"/>
    </w:rPr>
  </w:style>
  <w:style w:type="paragraph" w:styleId="ad">
    <w:name w:val="Document Map"/>
    <w:basedOn w:val="a1"/>
    <w:link w:val="Char1"/>
    <w:rsid w:val="00B6098C"/>
    <w:rPr>
      <w:rFonts w:ascii="굴림" w:eastAsia="굴림"/>
      <w:sz w:val="18"/>
      <w:szCs w:val="18"/>
    </w:rPr>
  </w:style>
  <w:style w:type="character" w:customStyle="1" w:styleId="Char1">
    <w:name w:val="문서 구조 Char"/>
    <w:basedOn w:val="a2"/>
    <w:link w:val="ad"/>
    <w:rsid w:val="00B6098C"/>
    <w:rPr>
      <w:rFonts w:ascii="굴림" w:eastAsia="굴림"/>
      <w:kern w:val="2"/>
      <w:sz w:val="18"/>
      <w:szCs w:val="18"/>
    </w:rPr>
  </w:style>
  <w:style w:type="paragraph" w:styleId="ae">
    <w:name w:val="No Spacing"/>
    <w:link w:val="Char2"/>
    <w:uiPriority w:val="1"/>
    <w:qFormat/>
    <w:rsid w:val="00B6098C"/>
    <w:rPr>
      <w:rFonts w:ascii="맑은 고딕" w:eastAsia="맑은 고딕" w:hAnsi="맑은 고딕"/>
      <w:sz w:val="22"/>
      <w:szCs w:val="22"/>
    </w:rPr>
  </w:style>
  <w:style w:type="character" w:customStyle="1" w:styleId="Char2">
    <w:name w:val="간격 없음 Char"/>
    <w:basedOn w:val="a2"/>
    <w:link w:val="ae"/>
    <w:uiPriority w:val="1"/>
    <w:rsid w:val="00B6098C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styleId="af">
    <w:name w:val="Balloon Text"/>
    <w:basedOn w:val="a1"/>
    <w:link w:val="Char3"/>
    <w:rsid w:val="00B6098C"/>
    <w:rPr>
      <w:rFonts w:cs="Times New Roman"/>
      <w:sz w:val="18"/>
      <w:szCs w:val="18"/>
    </w:rPr>
  </w:style>
  <w:style w:type="character" w:customStyle="1" w:styleId="Char3">
    <w:name w:val="풍선 도움말 텍스트 Char"/>
    <w:basedOn w:val="a2"/>
    <w:link w:val="af"/>
    <w:rsid w:val="00B6098C"/>
    <w:rPr>
      <w:rFonts w:ascii="맑은 고딕" w:eastAsia="맑은 고딕" w:hAnsi="맑은 고딕" w:cs="Times New Roman"/>
      <w:kern w:val="2"/>
      <w:sz w:val="18"/>
      <w:szCs w:val="18"/>
    </w:rPr>
  </w:style>
  <w:style w:type="character" w:customStyle="1" w:styleId="Char0">
    <w:name w:val="머리글 Char"/>
    <w:basedOn w:val="a2"/>
    <w:link w:val="a5"/>
    <w:uiPriority w:val="99"/>
    <w:rsid w:val="00C907C7"/>
    <w:rPr>
      <w:rFonts w:ascii="바탕"/>
      <w:kern w:val="2"/>
      <w:szCs w:val="24"/>
    </w:rPr>
  </w:style>
  <w:style w:type="table" w:styleId="31">
    <w:name w:val="Table List 3"/>
    <w:basedOn w:val="a3"/>
    <w:rsid w:val="00CC6670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0">
    <w:name w:val="caption"/>
    <w:basedOn w:val="a1"/>
    <w:next w:val="a1"/>
    <w:link w:val="Char4"/>
    <w:qFormat/>
    <w:rsid w:val="002A3C69"/>
    <w:pPr>
      <w:jc w:val="center"/>
    </w:pPr>
    <w:rPr>
      <w:b/>
      <w:bCs/>
      <w:szCs w:val="20"/>
    </w:rPr>
  </w:style>
  <w:style w:type="character" w:customStyle="1" w:styleId="Char4">
    <w:name w:val="캡션 Char"/>
    <w:basedOn w:val="a2"/>
    <w:link w:val="af0"/>
    <w:rsid w:val="002A3C69"/>
    <w:rPr>
      <w:rFonts w:ascii="맑은 고딕" w:eastAsia="맑은 고딕" w:hAnsi="맑은 고딕" w:cs="맑은 고딕"/>
      <w:b/>
      <w:bCs/>
      <w:kern w:val="2"/>
    </w:rPr>
  </w:style>
  <w:style w:type="paragraph" w:styleId="af1">
    <w:name w:val="Normal (Web)"/>
    <w:basedOn w:val="a1"/>
    <w:rsid w:val="00BD12E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table" w:styleId="32">
    <w:name w:val="Table Grid 3"/>
    <w:basedOn w:val="a3"/>
    <w:rsid w:val="00920E41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af2">
    <w:name w:val="바탕글"/>
    <w:basedOn w:val="a1"/>
    <w:rsid w:val="002160F3"/>
    <w:pPr>
      <w:widowControl/>
      <w:wordWrap/>
      <w:autoSpaceDE/>
      <w:autoSpaceDN/>
      <w:snapToGrid w:val="0"/>
      <w:spacing w:line="384" w:lineRule="auto"/>
      <w:ind w:firstLineChars="150" w:firstLine="150"/>
    </w:pPr>
    <w:rPr>
      <w:rFonts w:hAnsi="바탕"/>
      <w:color w:val="000000"/>
      <w:kern w:val="0"/>
      <w:szCs w:val="20"/>
      <w:lang w:eastAsia="zh-CN"/>
    </w:rPr>
  </w:style>
  <w:style w:type="paragraph" w:customStyle="1" w:styleId="a0">
    <w:name w:val="본문밀어맞춤"/>
    <w:basedOn w:val="a"/>
    <w:rsid w:val="003B1E2A"/>
    <w:pPr>
      <w:numPr>
        <w:numId w:val="4"/>
      </w:numPr>
      <w:ind w:left="902" w:hanging="335"/>
    </w:pPr>
  </w:style>
  <w:style w:type="paragraph" w:styleId="af3">
    <w:name w:val="table of figures"/>
    <w:basedOn w:val="a1"/>
    <w:next w:val="a1"/>
    <w:uiPriority w:val="99"/>
    <w:rsid w:val="0090626D"/>
    <w:pPr>
      <w:ind w:leftChars="400" w:left="400" w:hangingChars="200" w:hanging="200"/>
    </w:pPr>
  </w:style>
  <w:style w:type="paragraph" w:customStyle="1" w:styleId="11">
    <w:name w:val="제목1"/>
    <w:basedOn w:val="a1"/>
    <w:rsid w:val="0016407E"/>
    <w:pPr>
      <w:autoSpaceDE/>
      <w:autoSpaceDN/>
      <w:spacing w:after="160" w:line="360" w:lineRule="auto"/>
    </w:pPr>
    <w:rPr>
      <w:rFonts w:ascii="Bookman Old Style" w:eastAsia="바탕체" w:hAnsi="Bookman Old Style" w:cs="Times New Roman"/>
      <w:b/>
      <w:sz w:val="32"/>
      <w:szCs w:val="20"/>
    </w:rPr>
  </w:style>
  <w:style w:type="character" w:customStyle="1" w:styleId="3Char">
    <w:name w:val="제목 3 Char"/>
    <w:basedOn w:val="a2"/>
    <w:link w:val="3"/>
    <w:rsid w:val="00A41886"/>
    <w:rPr>
      <w:rFonts w:ascii="맑은 고딕" w:eastAsia="맑은 고딕" w:hAnsi="맑은 고딕" w:cs="맑은 고딕"/>
      <w:b/>
      <w:kern w:val="2"/>
      <w:sz w:val="26"/>
      <w:szCs w:val="26"/>
    </w:rPr>
  </w:style>
  <w:style w:type="paragraph" w:styleId="af4">
    <w:name w:val="List Paragraph"/>
    <w:basedOn w:val="a1"/>
    <w:link w:val="Char5"/>
    <w:uiPriority w:val="34"/>
    <w:qFormat/>
    <w:rsid w:val="00206FE5"/>
    <w:pPr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  <w:style w:type="character" w:customStyle="1" w:styleId="apple-converted-space">
    <w:name w:val="apple-converted-space"/>
    <w:basedOn w:val="a2"/>
    <w:rsid w:val="004D44E3"/>
  </w:style>
  <w:style w:type="paragraph" w:customStyle="1" w:styleId="ptxt1">
    <w:name w:val="p_txt1"/>
    <w:basedOn w:val="a1"/>
    <w:rsid w:val="00D908A2"/>
    <w:pPr>
      <w:widowControl/>
      <w:wordWrap/>
      <w:autoSpaceDE/>
      <w:autoSpaceDN/>
      <w:spacing w:before="100" w:beforeAutospacing="1" w:after="100" w:afterAutospacing="1" w:line="345" w:lineRule="atLeast"/>
      <w:jc w:val="left"/>
    </w:pPr>
    <w:rPr>
      <w:rFonts w:ascii="굴림" w:eastAsia="굴림" w:hAnsi="굴림" w:cs="굴림"/>
      <w:kern w:val="0"/>
      <w:sz w:val="24"/>
    </w:rPr>
  </w:style>
  <w:style w:type="character" w:customStyle="1" w:styleId="5Char">
    <w:name w:val="제목 5 Char"/>
    <w:basedOn w:val="a2"/>
    <w:link w:val="5"/>
    <w:rsid w:val="00785E34"/>
    <w:rPr>
      <w:rFonts w:asciiTheme="majorHAnsi" w:eastAsiaTheme="majorEastAsia" w:hAnsiTheme="majorHAnsi" w:cstheme="majorBidi"/>
      <w:kern w:val="2"/>
      <w:szCs w:val="24"/>
    </w:rPr>
  </w:style>
  <w:style w:type="character" w:customStyle="1" w:styleId="6Char">
    <w:name w:val="제목 6 Char"/>
    <w:basedOn w:val="a2"/>
    <w:link w:val="6"/>
    <w:rsid w:val="00785E34"/>
    <w:rPr>
      <w:rFonts w:ascii="맑은 고딕" w:eastAsia="맑은 고딕" w:hAnsi="맑은 고딕" w:cs="맑은 고딕"/>
      <w:b/>
      <w:bCs/>
      <w:kern w:val="2"/>
      <w:szCs w:val="24"/>
    </w:rPr>
  </w:style>
  <w:style w:type="character" w:customStyle="1" w:styleId="7Char">
    <w:name w:val="제목 7 Char"/>
    <w:basedOn w:val="a2"/>
    <w:link w:val="7"/>
    <w:rsid w:val="00785E34"/>
    <w:rPr>
      <w:rFonts w:ascii="맑은 고딕" w:eastAsia="맑은 고딕" w:hAnsi="맑은 고딕" w:cs="맑은 고딕"/>
      <w:kern w:val="2"/>
      <w:szCs w:val="24"/>
    </w:rPr>
  </w:style>
  <w:style w:type="character" w:customStyle="1" w:styleId="8Char">
    <w:name w:val="제목 8 Char"/>
    <w:basedOn w:val="a2"/>
    <w:link w:val="8"/>
    <w:rsid w:val="00785E34"/>
    <w:rPr>
      <w:rFonts w:ascii="맑은 고딕" w:eastAsia="맑은 고딕" w:hAnsi="맑은 고딕" w:cs="맑은 고딕"/>
      <w:kern w:val="2"/>
      <w:szCs w:val="24"/>
    </w:rPr>
  </w:style>
  <w:style w:type="character" w:customStyle="1" w:styleId="1Char">
    <w:name w:val="제목 1 Char"/>
    <w:basedOn w:val="a2"/>
    <w:link w:val="1"/>
    <w:rsid w:val="003B0A1D"/>
    <w:rPr>
      <w:rFonts w:ascii="맑은 고딕" w:eastAsia="맑은 고딕" w:hAnsi="맑은 고딕" w:cs="맑은 고딕"/>
      <w:b/>
      <w:bCs/>
      <w:kern w:val="2"/>
      <w:sz w:val="32"/>
      <w:szCs w:val="32"/>
    </w:rPr>
  </w:style>
  <w:style w:type="character" w:customStyle="1" w:styleId="2Char">
    <w:name w:val="제목 2 Char"/>
    <w:basedOn w:val="a2"/>
    <w:link w:val="20"/>
    <w:rsid w:val="00842983"/>
    <w:rPr>
      <w:rFonts w:ascii="맑은 고딕" w:eastAsia="맑은 고딕" w:hAnsi="맑은 고딕" w:cs="맑은 고딕"/>
      <w:b/>
      <w:bCs/>
      <w:kern w:val="2"/>
      <w:sz w:val="28"/>
      <w:szCs w:val="24"/>
    </w:rPr>
  </w:style>
  <w:style w:type="table" w:customStyle="1" w:styleId="PlainTable2">
    <w:name w:val="Plain Table 2"/>
    <w:basedOn w:val="a3"/>
    <w:uiPriority w:val="42"/>
    <w:rsid w:val="00633EF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5">
    <w:name w:val="Intense Reference"/>
    <w:basedOn w:val="a2"/>
    <w:uiPriority w:val="32"/>
    <w:qFormat/>
    <w:rsid w:val="00CA2123"/>
    <w:rPr>
      <w:b/>
      <w:bCs/>
      <w:smallCaps/>
      <w:color w:val="4F81BD" w:themeColor="accent1"/>
      <w:spacing w:val="5"/>
    </w:rPr>
  </w:style>
  <w:style w:type="paragraph" w:styleId="af6">
    <w:name w:val="Quote"/>
    <w:basedOn w:val="a1"/>
    <w:next w:val="a1"/>
    <w:link w:val="Char6"/>
    <w:uiPriority w:val="29"/>
    <w:qFormat/>
    <w:rsid w:val="00173B4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6">
    <w:name w:val="인용 Char"/>
    <w:basedOn w:val="a2"/>
    <w:link w:val="af6"/>
    <w:uiPriority w:val="29"/>
    <w:rsid w:val="00173B45"/>
    <w:rPr>
      <w:rFonts w:ascii="맑은 고딕" w:eastAsia="맑은 고딕" w:hAnsi="맑은 고딕" w:cs="맑은 고딕"/>
      <w:i/>
      <w:iCs/>
      <w:color w:val="404040" w:themeColor="text1" w:themeTint="BF"/>
      <w:kern w:val="2"/>
      <w:szCs w:val="24"/>
    </w:rPr>
  </w:style>
  <w:style w:type="paragraph" w:customStyle="1" w:styleId="af7">
    <w:name w:val="참고문헌"/>
    <w:basedOn w:val="af6"/>
    <w:link w:val="Char7"/>
    <w:qFormat/>
    <w:rsid w:val="00173B45"/>
  </w:style>
  <w:style w:type="paragraph" w:customStyle="1" w:styleId="21">
    <w:name w:val="참고 문헌2"/>
    <w:basedOn w:val="af4"/>
    <w:link w:val="2Char0"/>
    <w:qFormat/>
    <w:rsid w:val="00173B45"/>
    <w:pPr>
      <w:numPr>
        <w:numId w:val="12"/>
      </w:numPr>
      <w:spacing w:line="240" w:lineRule="auto"/>
      <w:ind w:leftChars="0" w:left="0"/>
    </w:pPr>
    <w:rPr>
      <w:i/>
    </w:rPr>
  </w:style>
  <w:style w:type="character" w:customStyle="1" w:styleId="Char7">
    <w:name w:val="참고문헌 Char"/>
    <w:basedOn w:val="Char6"/>
    <w:link w:val="af7"/>
    <w:rsid w:val="00173B45"/>
    <w:rPr>
      <w:rFonts w:ascii="맑은 고딕" w:eastAsia="맑은 고딕" w:hAnsi="맑은 고딕" w:cs="맑은 고딕"/>
      <w:i/>
      <w:iCs/>
      <w:color w:val="404040" w:themeColor="text1" w:themeTint="BF"/>
      <w:kern w:val="2"/>
      <w:szCs w:val="24"/>
    </w:rPr>
  </w:style>
  <w:style w:type="character" w:customStyle="1" w:styleId="Char5">
    <w:name w:val="목록 단락 Char"/>
    <w:basedOn w:val="a2"/>
    <w:link w:val="af4"/>
    <w:uiPriority w:val="34"/>
    <w:rsid w:val="00173B45"/>
    <w:rPr>
      <w:rFonts w:asciiTheme="minorHAnsi" w:eastAsiaTheme="minorEastAsia" w:hAnsiTheme="minorHAnsi" w:cstheme="minorBidi"/>
      <w:kern w:val="2"/>
      <w:szCs w:val="22"/>
    </w:rPr>
  </w:style>
  <w:style w:type="character" w:customStyle="1" w:styleId="2Char0">
    <w:name w:val="참고 문헌2 Char"/>
    <w:basedOn w:val="Char5"/>
    <w:link w:val="21"/>
    <w:rsid w:val="00173B45"/>
    <w:rPr>
      <w:rFonts w:asciiTheme="minorHAnsi" w:eastAsiaTheme="minorEastAsia" w:hAnsiTheme="minorHAnsi" w:cstheme="minorBidi"/>
      <w:i/>
      <w:kern w:val="2"/>
      <w:szCs w:val="22"/>
    </w:rPr>
  </w:style>
  <w:style w:type="character" w:styleId="af8">
    <w:name w:val="Strong"/>
    <w:basedOn w:val="a2"/>
    <w:qFormat/>
    <w:rsid w:val="0023530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A405C4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basedOn w:val="a1"/>
    <w:next w:val="a1"/>
    <w:link w:val="1Char"/>
    <w:qFormat/>
    <w:rsid w:val="00AF44ED"/>
    <w:pPr>
      <w:numPr>
        <w:numId w:val="2"/>
      </w:numPr>
      <w:ind w:left="567" w:hanging="567"/>
      <w:outlineLvl w:val="0"/>
    </w:pPr>
    <w:rPr>
      <w:b/>
      <w:bCs/>
      <w:sz w:val="32"/>
      <w:szCs w:val="32"/>
    </w:rPr>
  </w:style>
  <w:style w:type="paragraph" w:styleId="20">
    <w:name w:val="heading 2"/>
    <w:basedOn w:val="a1"/>
    <w:next w:val="a1"/>
    <w:link w:val="2Char"/>
    <w:qFormat/>
    <w:rsid w:val="00F61571"/>
    <w:pPr>
      <w:numPr>
        <w:ilvl w:val="1"/>
        <w:numId w:val="2"/>
      </w:numPr>
      <w:spacing w:after="180"/>
      <w:outlineLvl w:val="1"/>
    </w:pPr>
    <w:rPr>
      <w:b/>
      <w:bCs/>
      <w:sz w:val="28"/>
    </w:rPr>
  </w:style>
  <w:style w:type="paragraph" w:styleId="3">
    <w:name w:val="heading 3"/>
    <w:basedOn w:val="a1"/>
    <w:next w:val="a1"/>
    <w:link w:val="3Char"/>
    <w:qFormat/>
    <w:rsid w:val="00A41886"/>
    <w:pPr>
      <w:numPr>
        <w:ilvl w:val="2"/>
        <w:numId w:val="2"/>
      </w:numPr>
      <w:snapToGrid w:val="0"/>
      <w:spacing w:after="120"/>
      <w:ind w:left="0" w:hangingChars="779" w:hanging="1559"/>
      <w:outlineLvl w:val="2"/>
    </w:pPr>
    <w:rPr>
      <w:b/>
      <w:sz w:val="26"/>
      <w:szCs w:val="26"/>
    </w:rPr>
  </w:style>
  <w:style w:type="paragraph" w:styleId="4">
    <w:name w:val="heading 4"/>
    <w:basedOn w:val="a1"/>
    <w:next w:val="a1"/>
    <w:qFormat/>
    <w:rsid w:val="00547407"/>
    <w:pPr>
      <w:keepNext/>
      <w:numPr>
        <w:ilvl w:val="3"/>
        <w:numId w:val="2"/>
      </w:numPr>
      <w:adjustRightInd w:val="0"/>
      <w:snapToGrid w:val="0"/>
      <w:spacing w:after="100"/>
      <w:ind w:left="427" w:hangingChars="200" w:hanging="200"/>
      <w:outlineLvl w:val="3"/>
    </w:pPr>
    <w:rPr>
      <w:b/>
      <w:bCs/>
      <w:sz w:val="24"/>
    </w:rPr>
  </w:style>
  <w:style w:type="paragraph" w:styleId="5">
    <w:name w:val="heading 5"/>
    <w:basedOn w:val="a1"/>
    <w:next w:val="a1"/>
    <w:link w:val="5Char"/>
    <w:unhideWhenUsed/>
    <w:qFormat/>
    <w:rsid w:val="00785E3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1"/>
    <w:next w:val="a1"/>
    <w:link w:val="6Char"/>
    <w:unhideWhenUsed/>
    <w:qFormat/>
    <w:rsid w:val="00785E34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1"/>
    <w:next w:val="a1"/>
    <w:link w:val="7Char"/>
    <w:unhideWhenUsed/>
    <w:qFormat/>
    <w:rsid w:val="00785E34"/>
    <w:pPr>
      <w:keepNext/>
      <w:ind w:leftChars="700" w:left="700" w:hangingChars="200" w:hanging="2000"/>
      <w:outlineLvl w:val="6"/>
    </w:pPr>
  </w:style>
  <w:style w:type="paragraph" w:styleId="8">
    <w:name w:val="heading 8"/>
    <w:basedOn w:val="a1"/>
    <w:next w:val="a1"/>
    <w:link w:val="8Char"/>
    <w:unhideWhenUsed/>
    <w:qFormat/>
    <w:rsid w:val="00785E34"/>
    <w:pPr>
      <w:keepNext/>
      <w:ind w:leftChars="800" w:left="800" w:hangingChars="200" w:hanging="2000"/>
      <w:outlineLvl w:val="7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Body Text"/>
    <w:basedOn w:val="a1"/>
    <w:link w:val="Char"/>
    <w:rsid w:val="002160F3"/>
    <w:pPr>
      <w:numPr>
        <w:numId w:val="5"/>
      </w:numPr>
      <w:spacing w:after="60"/>
    </w:pPr>
  </w:style>
  <w:style w:type="character" w:customStyle="1" w:styleId="Char">
    <w:name w:val="본문 Char"/>
    <w:basedOn w:val="a2"/>
    <w:link w:val="a"/>
    <w:rsid w:val="002160F3"/>
    <w:rPr>
      <w:rFonts w:ascii="맑은 고딕" w:eastAsia="맑은 고딕" w:hAnsi="맑은 고딕" w:cs="맑은 고딕"/>
      <w:kern w:val="2"/>
      <w:szCs w:val="24"/>
    </w:rPr>
  </w:style>
  <w:style w:type="paragraph" w:styleId="a5">
    <w:name w:val="header"/>
    <w:basedOn w:val="a1"/>
    <w:link w:val="Char0"/>
    <w:uiPriority w:val="99"/>
    <w:rsid w:val="00D804CC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1"/>
    <w:rsid w:val="00D804CC"/>
    <w:pPr>
      <w:tabs>
        <w:tab w:val="center" w:pos="4252"/>
        <w:tab w:val="right" w:pos="8504"/>
      </w:tabs>
      <w:snapToGrid w:val="0"/>
    </w:pPr>
  </w:style>
  <w:style w:type="character" w:styleId="a7">
    <w:name w:val="page number"/>
    <w:basedOn w:val="a2"/>
    <w:rsid w:val="000C3D60"/>
    <w:rPr>
      <w:rFonts w:eastAsia="맑은 고딕"/>
    </w:rPr>
  </w:style>
  <w:style w:type="character" w:styleId="a8">
    <w:name w:val="Hyperlink"/>
    <w:basedOn w:val="a2"/>
    <w:uiPriority w:val="99"/>
    <w:rsid w:val="00D804CC"/>
    <w:rPr>
      <w:color w:val="0000FF"/>
      <w:u w:val="single"/>
    </w:rPr>
  </w:style>
  <w:style w:type="paragraph" w:customStyle="1" w:styleId="a9">
    <w:name w:val="문서제목"/>
    <w:basedOn w:val="a1"/>
    <w:rsid w:val="000C3D60"/>
    <w:pPr>
      <w:jc w:val="center"/>
    </w:pPr>
    <w:rPr>
      <w:rFonts w:ascii="HY헤드라인M" w:cs="바탕"/>
      <w:sz w:val="56"/>
      <w:szCs w:val="20"/>
    </w:rPr>
  </w:style>
  <w:style w:type="table" w:styleId="aa">
    <w:name w:val="Table Grid"/>
    <w:basedOn w:val="a3"/>
    <w:rsid w:val="00D804CC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1"/>
    <w:next w:val="a1"/>
    <w:autoRedefine/>
    <w:uiPriority w:val="39"/>
    <w:rsid w:val="000C3D60"/>
    <w:pPr>
      <w:spacing w:before="120" w:after="120"/>
      <w:jc w:val="left"/>
    </w:pPr>
    <w:rPr>
      <w:b/>
      <w:bCs/>
      <w:caps/>
      <w:szCs w:val="20"/>
    </w:rPr>
  </w:style>
  <w:style w:type="paragraph" w:styleId="22">
    <w:name w:val="toc 2"/>
    <w:basedOn w:val="a1"/>
    <w:next w:val="a1"/>
    <w:autoRedefine/>
    <w:uiPriority w:val="39"/>
    <w:rsid w:val="000C3D60"/>
    <w:pPr>
      <w:ind w:left="200"/>
      <w:jc w:val="left"/>
    </w:pPr>
    <w:rPr>
      <w:smallCaps/>
      <w:szCs w:val="20"/>
    </w:rPr>
  </w:style>
  <w:style w:type="paragraph" w:styleId="30">
    <w:name w:val="toc 3"/>
    <w:basedOn w:val="a1"/>
    <w:next w:val="a1"/>
    <w:autoRedefine/>
    <w:uiPriority w:val="39"/>
    <w:rsid w:val="000C3D60"/>
    <w:pPr>
      <w:ind w:left="400"/>
      <w:jc w:val="left"/>
    </w:pPr>
    <w:rPr>
      <w:i/>
      <w:iCs/>
      <w:szCs w:val="20"/>
    </w:rPr>
  </w:style>
  <w:style w:type="paragraph" w:styleId="40">
    <w:name w:val="toc 4"/>
    <w:basedOn w:val="a1"/>
    <w:next w:val="a1"/>
    <w:autoRedefine/>
    <w:uiPriority w:val="39"/>
    <w:rsid w:val="00D804CC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1"/>
    <w:next w:val="a1"/>
    <w:autoRedefine/>
    <w:semiHidden/>
    <w:rsid w:val="00D804CC"/>
    <w:pPr>
      <w:ind w:left="800"/>
      <w:jc w:val="left"/>
    </w:pPr>
    <w:rPr>
      <w:rFonts w:ascii="Times New Roman"/>
      <w:sz w:val="18"/>
      <w:szCs w:val="18"/>
    </w:rPr>
  </w:style>
  <w:style w:type="paragraph" w:styleId="60">
    <w:name w:val="toc 6"/>
    <w:basedOn w:val="a1"/>
    <w:next w:val="a1"/>
    <w:autoRedefine/>
    <w:semiHidden/>
    <w:rsid w:val="00D804CC"/>
    <w:pPr>
      <w:ind w:left="1000"/>
      <w:jc w:val="left"/>
    </w:pPr>
    <w:rPr>
      <w:rFonts w:ascii="Times New Roman"/>
      <w:sz w:val="18"/>
      <w:szCs w:val="18"/>
    </w:rPr>
  </w:style>
  <w:style w:type="paragraph" w:styleId="70">
    <w:name w:val="toc 7"/>
    <w:basedOn w:val="a1"/>
    <w:next w:val="a1"/>
    <w:autoRedefine/>
    <w:semiHidden/>
    <w:rsid w:val="00D804CC"/>
    <w:pPr>
      <w:ind w:left="1200"/>
      <w:jc w:val="left"/>
    </w:pPr>
    <w:rPr>
      <w:rFonts w:ascii="Times New Roman"/>
      <w:sz w:val="18"/>
      <w:szCs w:val="18"/>
    </w:rPr>
  </w:style>
  <w:style w:type="paragraph" w:styleId="80">
    <w:name w:val="toc 8"/>
    <w:basedOn w:val="a1"/>
    <w:next w:val="a1"/>
    <w:autoRedefine/>
    <w:semiHidden/>
    <w:rsid w:val="00D804CC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1"/>
    <w:next w:val="a1"/>
    <w:autoRedefine/>
    <w:semiHidden/>
    <w:rsid w:val="00D804CC"/>
    <w:pPr>
      <w:ind w:left="1600"/>
      <w:jc w:val="left"/>
    </w:pPr>
    <w:rPr>
      <w:rFonts w:ascii="Times New Roman"/>
      <w:sz w:val="18"/>
      <w:szCs w:val="18"/>
    </w:rPr>
  </w:style>
  <w:style w:type="paragraph" w:customStyle="1" w:styleId="3275cm0cm">
    <w:name w:val="스타일 제목 3 + 왼쪽:  2.75 cm 첫 줄:  0 cm"/>
    <w:basedOn w:val="3"/>
    <w:rsid w:val="000C3D60"/>
    <w:pPr>
      <w:ind w:left="1558" w:firstLine="0"/>
    </w:pPr>
    <w:rPr>
      <w:rFonts w:cs="바탕"/>
      <w:bCs/>
      <w:szCs w:val="20"/>
    </w:rPr>
  </w:style>
  <w:style w:type="character" w:customStyle="1" w:styleId="HYM16pt">
    <w:name w:val="스타일 HY헤드라인M 16 pt"/>
    <w:basedOn w:val="a2"/>
    <w:rsid w:val="000C3D60"/>
    <w:rPr>
      <w:rFonts w:ascii="HY헤드라인M" w:eastAsia="맑은 고딕" w:hAnsi="HY헤드라인M"/>
      <w:b/>
      <w:sz w:val="32"/>
    </w:rPr>
  </w:style>
  <w:style w:type="paragraph" w:customStyle="1" w:styleId="2">
    <w:name w:val="본문밀어맞춤2"/>
    <w:basedOn w:val="a1"/>
    <w:rsid w:val="003B1E2A"/>
    <w:pPr>
      <w:numPr>
        <w:ilvl w:val="2"/>
        <w:numId w:val="3"/>
      </w:numPr>
      <w:spacing w:after="60"/>
      <w:ind w:left="1094" w:hanging="357"/>
    </w:pPr>
  </w:style>
  <w:style w:type="paragraph" w:styleId="ab">
    <w:name w:val="Normal Indent"/>
    <w:basedOn w:val="a1"/>
    <w:rsid w:val="000C3D60"/>
    <w:pPr>
      <w:autoSpaceDE/>
      <w:autoSpaceDN/>
      <w:ind w:left="1134"/>
    </w:pPr>
    <w:rPr>
      <w:rFonts w:ascii="Verdana" w:hAnsi="Verdana"/>
      <w:szCs w:val="20"/>
    </w:rPr>
  </w:style>
  <w:style w:type="character" w:styleId="ac">
    <w:name w:val="FollowedHyperlink"/>
    <w:basedOn w:val="a2"/>
    <w:rsid w:val="00791AD2"/>
    <w:rPr>
      <w:color w:val="800080"/>
      <w:u w:val="single"/>
    </w:rPr>
  </w:style>
  <w:style w:type="paragraph" w:styleId="ad">
    <w:name w:val="Document Map"/>
    <w:basedOn w:val="a1"/>
    <w:link w:val="Char1"/>
    <w:rsid w:val="00B6098C"/>
    <w:rPr>
      <w:rFonts w:ascii="굴림" w:eastAsia="굴림"/>
      <w:sz w:val="18"/>
      <w:szCs w:val="18"/>
    </w:rPr>
  </w:style>
  <w:style w:type="character" w:customStyle="1" w:styleId="Char1">
    <w:name w:val="문서 구조 Char"/>
    <w:basedOn w:val="a2"/>
    <w:link w:val="ad"/>
    <w:rsid w:val="00B6098C"/>
    <w:rPr>
      <w:rFonts w:ascii="굴림" w:eastAsia="굴림"/>
      <w:kern w:val="2"/>
      <w:sz w:val="18"/>
      <w:szCs w:val="18"/>
    </w:rPr>
  </w:style>
  <w:style w:type="paragraph" w:styleId="ae">
    <w:name w:val="No Spacing"/>
    <w:link w:val="Char2"/>
    <w:uiPriority w:val="1"/>
    <w:qFormat/>
    <w:rsid w:val="00B6098C"/>
    <w:rPr>
      <w:rFonts w:ascii="맑은 고딕" w:eastAsia="맑은 고딕" w:hAnsi="맑은 고딕"/>
      <w:sz w:val="22"/>
      <w:szCs w:val="22"/>
    </w:rPr>
  </w:style>
  <w:style w:type="character" w:customStyle="1" w:styleId="Char2">
    <w:name w:val="간격 없음 Char"/>
    <w:basedOn w:val="a2"/>
    <w:link w:val="ae"/>
    <w:uiPriority w:val="1"/>
    <w:rsid w:val="00B6098C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styleId="af">
    <w:name w:val="Balloon Text"/>
    <w:basedOn w:val="a1"/>
    <w:link w:val="Char3"/>
    <w:rsid w:val="00B6098C"/>
    <w:rPr>
      <w:rFonts w:cs="Times New Roman"/>
      <w:sz w:val="18"/>
      <w:szCs w:val="18"/>
    </w:rPr>
  </w:style>
  <w:style w:type="character" w:customStyle="1" w:styleId="Char3">
    <w:name w:val="풍선 도움말 텍스트 Char"/>
    <w:basedOn w:val="a2"/>
    <w:link w:val="af"/>
    <w:rsid w:val="00B6098C"/>
    <w:rPr>
      <w:rFonts w:ascii="맑은 고딕" w:eastAsia="맑은 고딕" w:hAnsi="맑은 고딕" w:cs="Times New Roman"/>
      <w:kern w:val="2"/>
      <w:sz w:val="18"/>
      <w:szCs w:val="18"/>
    </w:rPr>
  </w:style>
  <w:style w:type="character" w:customStyle="1" w:styleId="Char0">
    <w:name w:val="머리글 Char"/>
    <w:basedOn w:val="a2"/>
    <w:link w:val="a5"/>
    <w:uiPriority w:val="99"/>
    <w:rsid w:val="00C907C7"/>
    <w:rPr>
      <w:rFonts w:ascii="바탕"/>
      <w:kern w:val="2"/>
      <w:szCs w:val="24"/>
    </w:rPr>
  </w:style>
  <w:style w:type="table" w:styleId="31">
    <w:name w:val="Table List 3"/>
    <w:basedOn w:val="a3"/>
    <w:rsid w:val="00CC6670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0">
    <w:name w:val="caption"/>
    <w:basedOn w:val="a1"/>
    <w:next w:val="a1"/>
    <w:link w:val="Char4"/>
    <w:qFormat/>
    <w:rsid w:val="002A3C69"/>
    <w:pPr>
      <w:jc w:val="center"/>
    </w:pPr>
    <w:rPr>
      <w:b/>
      <w:bCs/>
      <w:szCs w:val="20"/>
    </w:rPr>
  </w:style>
  <w:style w:type="character" w:customStyle="1" w:styleId="Char4">
    <w:name w:val="캡션 Char"/>
    <w:basedOn w:val="a2"/>
    <w:link w:val="af0"/>
    <w:rsid w:val="002A3C69"/>
    <w:rPr>
      <w:rFonts w:ascii="맑은 고딕" w:eastAsia="맑은 고딕" w:hAnsi="맑은 고딕" w:cs="맑은 고딕"/>
      <w:b/>
      <w:bCs/>
      <w:kern w:val="2"/>
    </w:rPr>
  </w:style>
  <w:style w:type="paragraph" w:styleId="af1">
    <w:name w:val="Normal (Web)"/>
    <w:basedOn w:val="a1"/>
    <w:rsid w:val="00BD12E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table" w:styleId="32">
    <w:name w:val="Table Grid 3"/>
    <w:basedOn w:val="a3"/>
    <w:rsid w:val="00920E41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af2">
    <w:name w:val="바탕글"/>
    <w:basedOn w:val="a1"/>
    <w:rsid w:val="002160F3"/>
    <w:pPr>
      <w:widowControl/>
      <w:wordWrap/>
      <w:autoSpaceDE/>
      <w:autoSpaceDN/>
      <w:snapToGrid w:val="0"/>
      <w:spacing w:line="384" w:lineRule="auto"/>
      <w:ind w:firstLineChars="150" w:firstLine="150"/>
    </w:pPr>
    <w:rPr>
      <w:rFonts w:hAnsi="바탕"/>
      <w:color w:val="000000"/>
      <w:kern w:val="0"/>
      <w:szCs w:val="20"/>
      <w:lang w:eastAsia="zh-CN"/>
    </w:rPr>
  </w:style>
  <w:style w:type="paragraph" w:customStyle="1" w:styleId="a0">
    <w:name w:val="본문밀어맞춤"/>
    <w:basedOn w:val="a"/>
    <w:rsid w:val="003B1E2A"/>
    <w:pPr>
      <w:numPr>
        <w:numId w:val="4"/>
      </w:numPr>
      <w:ind w:left="902" w:hanging="335"/>
    </w:pPr>
  </w:style>
  <w:style w:type="paragraph" w:styleId="af3">
    <w:name w:val="table of figures"/>
    <w:basedOn w:val="a1"/>
    <w:next w:val="a1"/>
    <w:uiPriority w:val="99"/>
    <w:rsid w:val="0090626D"/>
    <w:pPr>
      <w:ind w:leftChars="400" w:left="400" w:hangingChars="200" w:hanging="200"/>
    </w:pPr>
  </w:style>
  <w:style w:type="paragraph" w:customStyle="1" w:styleId="11">
    <w:name w:val="제목1"/>
    <w:basedOn w:val="a1"/>
    <w:rsid w:val="0016407E"/>
    <w:pPr>
      <w:autoSpaceDE/>
      <w:autoSpaceDN/>
      <w:spacing w:after="160" w:line="360" w:lineRule="auto"/>
    </w:pPr>
    <w:rPr>
      <w:rFonts w:ascii="Bookman Old Style" w:eastAsia="바탕체" w:hAnsi="Bookman Old Style" w:cs="Times New Roman"/>
      <w:b/>
      <w:sz w:val="32"/>
      <w:szCs w:val="20"/>
    </w:rPr>
  </w:style>
  <w:style w:type="character" w:customStyle="1" w:styleId="3Char">
    <w:name w:val="제목 3 Char"/>
    <w:basedOn w:val="a2"/>
    <w:link w:val="3"/>
    <w:rsid w:val="00A41886"/>
    <w:rPr>
      <w:rFonts w:ascii="맑은 고딕" w:eastAsia="맑은 고딕" w:hAnsi="맑은 고딕" w:cs="맑은 고딕"/>
      <w:b/>
      <w:kern w:val="2"/>
      <w:sz w:val="26"/>
      <w:szCs w:val="26"/>
    </w:rPr>
  </w:style>
  <w:style w:type="paragraph" w:styleId="af4">
    <w:name w:val="List Paragraph"/>
    <w:basedOn w:val="a1"/>
    <w:link w:val="Char5"/>
    <w:uiPriority w:val="34"/>
    <w:qFormat/>
    <w:rsid w:val="00206FE5"/>
    <w:pPr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  <w:style w:type="character" w:customStyle="1" w:styleId="apple-converted-space">
    <w:name w:val="apple-converted-space"/>
    <w:basedOn w:val="a2"/>
    <w:rsid w:val="004D44E3"/>
  </w:style>
  <w:style w:type="paragraph" w:customStyle="1" w:styleId="ptxt1">
    <w:name w:val="p_txt1"/>
    <w:basedOn w:val="a1"/>
    <w:rsid w:val="00D908A2"/>
    <w:pPr>
      <w:widowControl/>
      <w:wordWrap/>
      <w:autoSpaceDE/>
      <w:autoSpaceDN/>
      <w:spacing w:before="100" w:beforeAutospacing="1" w:after="100" w:afterAutospacing="1" w:line="345" w:lineRule="atLeast"/>
      <w:jc w:val="left"/>
    </w:pPr>
    <w:rPr>
      <w:rFonts w:ascii="굴림" w:eastAsia="굴림" w:hAnsi="굴림" w:cs="굴림"/>
      <w:kern w:val="0"/>
      <w:sz w:val="24"/>
    </w:rPr>
  </w:style>
  <w:style w:type="character" w:customStyle="1" w:styleId="5Char">
    <w:name w:val="제목 5 Char"/>
    <w:basedOn w:val="a2"/>
    <w:link w:val="5"/>
    <w:rsid w:val="00785E34"/>
    <w:rPr>
      <w:rFonts w:asciiTheme="majorHAnsi" w:eastAsiaTheme="majorEastAsia" w:hAnsiTheme="majorHAnsi" w:cstheme="majorBidi"/>
      <w:kern w:val="2"/>
      <w:szCs w:val="24"/>
    </w:rPr>
  </w:style>
  <w:style w:type="character" w:customStyle="1" w:styleId="6Char">
    <w:name w:val="제목 6 Char"/>
    <w:basedOn w:val="a2"/>
    <w:link w:val="6"/>
    <w:rsid w:val="00785E34"/>
    <w:rPr>
      <w:rFonts w:ascii="맑은 고딕" w:eastAsia="맑은 고딕" w:hAnsi="맑은 고딕" w:cs="맑은 고딕"/>
      <w:b/>
      <w:bCs/>
      <w:kern w:val="2"/>
      <w:szCs w:val="24"/>
    </w:rPr>
  </w:style>
  <w:style w:type="character" w:customStyle="1" w:styleId="7Char">
    <w:name w:val="제목 7 Char"/>
    <w:basedOn w:val="a2"/>
    <w:link w:val="7"/>
    <w:rsid w:val="00785E34"/>
    <w:rPr>
      <w:rFonts w:ascii="맑은 고딕" w:eastAsia="맑은 고딕" w:hAnsi="맑은 고딕" w:cs="맑은 고딕"/>
      <w:kern w:val="2"/>
      <w:szCs w:val="24"/>
    </w:rPr>
  </w:style>
  <w:style w:type="character" w:customStyle="1" w:styleId="8Char">
    <w:name w:val="제목 8 Char"/>
    <w:basedOn w:val="a2"/>
    <w:link w:val="8"/>
    <w:rsid w:val="00785E34"/>
    <w:rPr>
      <w:rFonts w:ascii="맑은 고딕" w:eastAsia="맑은 고딕" w:hAnsi="맑은 고딕" w:cs="맑은 고딕"/>
      <w:kern w:val="2"/>
      <w:szCs w:val="24"/>
    </w:rPr>
  </w:style>
  <w:style w:type="character" w:customStyle="1" w:styleId="1Char">
    <w:name w:val="제목 1 Char"/>
    <w:basedOn w:val="a2"/>
    <w:link w:val="1"/>
    <w:rsid w:val="003B0A1D"/>
    <w:rPr>
      <w:rFonts w:ascii="맑은 고딕" w:eastAsia="맑은 고딕" w:hAnsi="맑은 고딕" w:cs="맑은 고딕"/>
      <w:b/>
      <w:bCs/>
      <w:kern w:val="2"/>
      <w:sz w:val="32"/>
      <w:szCs w:val="32"/>
    </w:rPr>
  </w:style>
  <w:style w:type="character" w:customStyle="1" w:styleId="2Char">
    <w:name w:val="제목 2 Char"/>
    <w:basedOn w:val="a2"/>
    <w:link w:val="20"/>
    <w:rsid w:val="00842983"/>
    <w:rPr>
      <w:rFonts w:ascii="맑은 고딕" w:eastAsia="맑은 고딕" w:hAnsi="맑은 고딕" w:cs="맑은 고딕"/>
      <w:b/>
      <w:bCs/>
      <w:kern w:val="2"/>
      <w:sz w:val="28"/>
      <w:szCs w:val="24"/>
    </w:rPr>
  </w:style>
  <w:style w:type="table" w:customStyle="1" w:styleId="PlainTable2">
    <w:name w:val="Plain Table 2"/>
    <w:basedOn w:val="a3"/>
    <w:uiPriority w:val="42"/>
    <w:rsid w:val="00633EF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5">
    <w:name w:val="Intense Reference"/>
    <w:basedOn w:val="a2"/>
    <w:uiPriority w:val="32"/>
    <w:qFormat/>
    <w:rsid w:val="00CA2123"/>
    <w:rPr>
      <w:b/>
      <w:bCs/>
      <w:smallCaps/>
      <w:color w:val="4F81BD" w:themeColor="accent1"/>
      <w:spacing w:val="5"/>
    </w:rPr>
  </w:style>
  <w:style w:type="paragraph" w:styleId="af6">
    <w:name w:val="Quote"/>
    <w:basedOn w:val="a1"/>
    <w:next w:val="a1"/>
    <w:link w:val="Char6"/>
    <w:uiPriority w:val="29"/>
    <w:qFormat/>
    <w:rsid w:val="00173B4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6">
    <w:name w:val="인용 Char"/>
    <w:basedOn w:val="a2"/>
    <w:link w:val="af6"/>
    <w:uiPriority w:val="29"/>
    <w:rsid w:val="00173B45"/>
    <w:rPr>
      <w:rFonts w:ascii="맑은 고딕" w:eastAsia="맑은 고딕" w:hAnsi="맑은 고딕" w:cs="맑은 고딕"/>
      <w:i/>
      <w:iCs/>
      <w:color w:val="404040" w:themeColor="text1" w:themeTint="BF"/>
      <w:kern w:val="2"/>
      <w:szCs w:val="24"/>
    </w:rPr>
  </w:style>
  <w:style w:type="paragraph" w:customStyle="1" w:styleId="af7">
    <w:name w:val="참고문헌"/>
    <w:basedOn w:val="af6"/>
    <w:link w:val="Char7"/>
    <w:qFormat/>
    <w:rsid w:val="00173B45"/>
  </w:style>
  <w:style w:type="paragraph" w:customStyle="1" w:styleId="21">
    <w:name w:val="참고 문헌2"/>
    <w:basedOn w:val="af4"/>
    <w:link w:val="2Char0"/>
    <w:qFormat/>
    <w:rsid w:val="00173B45"/>
    <w:pPr>
      <w:numPr>
        <w:numId w:val="12"/>
      </w:numPr>
      <w:spacing w:line="240" w:lineRule="auto"/>
      <w:ind w:leftChars="0" w:left="0"/>
    </w:pPr>
    <w:rPr>
      <w:i/>
    </w:rPr>
  </w:style>
  <w:style w:type="character" w:customStyle="1" w:styleId="Char7">
    <w:name w:val="참고문헌 Char"/>
    <w:basedOn w:val="Char6"/>
    <w:link w:val="af7"/>
    <w:rsid w:val="00173B45"/>
    <w:rPr>
      <w:rFonts w:ascii="맑은 고딕" w:eastAsia="맑은 고딕" w:hAnsi="맑은 고딕" w:cs="맑은 고딕"/>
      <w:i/>
      <w:iCs/>
      <w:color w:val="404040" w:themeColor="text1" w:themeTint="BF"/>
      <w:kern w:val="2"/>
      <w:szCs w:val="24"/>
    </w:rPr>
  </w:style>
  <w:style w:type="character" w:customStyle="1" w:styleId="Char5">
    <w:name w:val="목록 단락 Char"/>
    <w:basedOn w:val="a2"/>
    <w:link w:val="af4"/>
    <w:uiPriority w:val="34"/>
    <w:rsid w:val="00173B45"/>
    <w:rPr>
      <w:rFonts w:asciiTheme="minorHAnsi" w:eastAsiaTheme="minorEastAsia" w:hAnsiTheme="minorHAnsi" w:cstheme="minorBidi"/>
      <w:kern w:val="2"/>
      <w:szCs w:val="22"/>
    </w:rPr>
  </w:style>
  <w:style w:type="character" w:customStyle="1" w:styleId="2Char0">
    <w:name w:val="참고 문헌2 Char"/>
    <w:basedOn w:val="Char5"/>
    <w:link w:val="21"/>
    <w:rsid w:val="00173B45"/>
    <w:rPr>
      <w:rFonts w:asciiTheme="minorHAnsi" w:eastAsiaTheme="minorEastAsia" w:hAnsiTheme="minorHAnsi" w:cstheme="minorBidi"/>
      <w:i/>
      <w:kern w:val="2"/>
      <w:szCs w:val="22"/>
    </w:rPr>
  </w:style>
  <w:style w:type="character" w:styleId="af8">
    <w:name w:val="Strong"/>
    <w:basedOn w:val="a2"/>
    <w:qFormat/>
    <w:rsid w:val="002353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9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6152">
          <w:marLeft w:val="85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byul\Application%20Data\Microsoft\Templates\&#50629;&#47924;&#47928;&#49436;%20&#49436;&#49885;_&#47448;&#50864;&#49437;_20040423_v0.2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721D9E-2794-494B-9554-151BD3911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업무문서 서식_류우석_20040423_v0.2</Template>
  <TotalTime>0</TotalTime>
  <Pages>13</Pages>
  <Words>803</Words>
  <Characters>4580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웹 프로그래밍 결과보고서</vt:lpstr>
    </vt:vector>
  </TitlesOfParts>
  <Company/>
  <LinksUpToDate>false</LinksUpToDate>
  <CharactersWithSpaces>5373</CharactersWithSpaces>
  <SharedDoc>false</SharedDoc>
  <HLinks>
    <vt:vector size="126" baseType="variant">
      <vt:variant>
        <vt:i4>8126502</vt:i4>
      </vt:variant>
      <vt:variant>
        <vt:i4>126</vt:i4>
      </vt:variant>
      <vt:variant>
        <vt:i4>0</vt:i4>
      </vt:variant>
      <vt:variant>
        <vt:i4>5</vt:i4>
      </vt:variant>
      <vt:variant>
        <vt:lpwstr>http://localhost:4848/</vt:lpwstr>
      </vt:variant>
      <vt:variant>
        <vt:lpwstr/>
      </vt:variant>
      <vt:variant>
        <vt:i4>1048628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_Toc206482819</vt:lpwstr>
      </vt:variant>
      <vt:variant>
        <vt:i4>1048628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_Toc206482818</vt:lpwstr>
      </vt:variant>
      <vt:variant>
        <vt:i4>1048628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_Toc206482817</vt:lpwstr>
      </vt:variant>
      <vt:variant>
        <vt:i4>1048628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_Toc206482816</vt:lpwstr>
      </vt:variant>
      <vt:variant>
        <vt:i4>1048628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_Toc206482815</vt:lpwstr>
      </vt:variant>
      <vt:variant>
        <vt:i4>1048628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_Toc206482814</vt:lpwstr>
      </vt:variant>
      <vt:variant>
        <vt:i4>1048628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_Toc206482813</vt:lpwstr>
      </vt:variant>
      <vt:variant>
        <vt:i4>1048628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_Toc206482812</vt:lpwstr>
      </vt:variant>
      <vt:variant>
        <vt:i4>1048628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_Toc206482811</vt:lpwstr>
      </vt:variant>
      <vt:variant>
        <vt:i4>1048628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_Toc206482810</vt:lpwstr>
      </vt:variant>
      <vt:variant>
        <vt:i4>1114164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_Toc206482809</vt:lpwstr>
      </vt:variant>
      <vt:variant>
        <vt:i4>1114164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_Toc206482808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_Toc206482807</vt:lpwstr>
      </vt:variant>
      <vt:variant>
        <vt:i4>1114164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_Toc206482806</vt:lpwstr>
      </vt:variant>
      <vt:variant>
        <vt:i4>1114164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_Toc206482805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_Toc206482804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_Toc206482803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_Toc206482802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_Toc206482801</vt:lpwstr>
      </vt:variant>
      <vt:variant>
        <vt:i4>1114164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_Toc206482800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웹 프로그래밍 결과보고서</dc:title>
  <dc:subject>한국형 크라우드 펀딩 사이트 개발</dc:subject>
  <dc:creator>임석영</dc:creator>
  <cp:lastModifiedBy>JS_UbSE</cp:lastModifiedBy>
  <cp:revision>2</cp:revision>
  <cp:lastPrinted>2015-12-21T07:41:00Z</cp:lastPrinted>
  <dcterms:created xsi:type="dcterms:W3CDTF">2016-06-16T20:28:00Z</dcterms:created>
  <dcterms:modified xsi:type="dcterms:W3CDTF">2016-06-16T20:28:00Z</dcterms:modified>
</cp:coreProperties>
</file>